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 w:themeColor="background1"/>
  <w:body>
    <w:p w:rsidRPr="00E4750E" w:rsidR="007854A1" w:rsidP="008C1E31" w:rsidRDefault="00DD2B66" w14:paraId="589CE90B" w14:textId="77777777">
      <w:pPr>
        <w:pStyle w:val="CW1Title"/>
        <w:jc w:val="right"/>
        <w:rPr>
          <w:lang w:val="nb-NO"/>
        </w:rPr>
      </w:pPr>
      <w:r w:rsidRPr="00E4750E">
        <w:rPr>
          <w:lang w:val="nb-NO"/>
        </w:rPr>
        <w:t>How-to</w:t>
      </w:r>
    </w:p>
    <w:p w:rsidRPr="000F0781" w:rsidR="00005398" w:rsidP="008C1E31" w:rsidRDefault="000F0781" w14:paraId="16A52031" w14:textId="3664E9CA">
      <w:pPr>
        <w:pStyle w:val="CW1Title"/>
        <w:jc w:val="right"/>
        <w:rPr>
          <w:lang w:val="nb-NO"/>
        </w:rPr>
      </w:pPr>
      <w:proofErr w:type="spellStart"/>
      <w:r w:rsidRPr="000F0781">
        <w:rPr>
          <w:lang w:val="nb-NO"/>
        </w:rPr>
        <w:t>Digitoll</w:t>
      </w:r>
      <w:proofErr w:type="spellEnd"/>
      <w:r w:rsidRPr="000F0781">
        <w:rPr>
          <w:lang w:val="nb-NO"/>
        </w:rPr>
        <w:t xml:space="preserve"> - Melde og Opplysning</w:t>
      </w:r>
      <w:r w:rsidR="00466B85">
        <w:rPr>
          <w:lang w:val="nb-NO"/>
        </w:rPr>
        <w:t xml:space="preserve"> – Vei/Fly</w:t>
      </w:r>
    </w:p>
    <w:p w:rsidRPr="00466B85" w:rsidR="005F5693" w:rsidP="008C1E31" w:rsidRDefault="000F0781" w14:paraId="57D0BF6E" w14:textId="74BF8A3A">
      <w:pPr>
        <w:pStyle w:val="Heading5"/>
        <w:jc w:val="right"/>
        <w:rPr>
          <w:lang w:val="nb-NO"/>
        </w:rPr>
      </w:pPr>
      <w:r w:rsidRPr="00466B85">
        <w:rPr>
          <w:lang w:val="nb-NO"/>
        </w:rPr>
        <w:t>NORWAY</w:t>
      </w:r>
    </w:p>
    <w:p w:rsidRPr="00722A28" w:rsidR="002D5936" w:rsidP="002D5936" w:rsidRDefault="007F7B25" w14:paraId="6414B735" w14:textId="77777777">
      <w:pPr>
        <w:pStyle w:val="CWBodyText"/>
      </w:pPr>
      <w:r w:rsidRPr="00191EAB">
        <w:rPr>
          <w:noProof/>
        </w:rPr>
        <mc:AlternateContent>
          <mc:Choice Requires="wps">
            <w:drawing>
              <wp:inline distT="0" distB="0" distL="0" distR="0" wp14:anchorId="6BE37B1B" wp14:editId="10F6A0F0">
                <wp:extent cx="5731200" cy="0"/>
                <wp:effectExtent l="0" t="0" r="9525" b="12700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 w14:anchorId="63E9D8DC">
              <v:line id="Straight Connector 1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0f2a46 [3205]" strokeweight="1pt" from="0,0" to="451.3pt,0" w14:anchorId="12F9D8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">
                <v:stroke joinstyle="miter"/>
                <w10:anchorlock/>
              </v:line>
            </w:pict>
          </mc:Fallback>
        </mc:AlternateContent>
      </w:r>
    </w:p>
    <w:sdt>
      <w:sdtPr>
        <w:id w:val="1116633357"/>
        <w:docPartObj>
          <w:docPartGallery w:val="Table of Contents"/>
          <w:docPartUnique/>
        </w:docPartObj>
      </w:sdtPr>
      <w:sdtContent>
        <w:p w:rsidRPr="00B34654" w:rsidR="002D5936" w:rsidP="002D5936" w:rsidRDefault="0069525F" w14:paraId="09C55289" w14:textId="64D77ABB">
          <w:pPr>
            <w:pStyle w:val="TOCHeading"/>
          </w:pPr>
          <w:r w:rsidR="0069525F">
            <w:rPr/>
            <w:t>Innhold</w:t>
          </w:r>
        </w:p>
        <w:p w:rsidRPr="00B34654" w:rsidR="00B34654" w:rsidP="65B212C7" w:rsidRDefault="00E13118" w14:paraId="5F735262" w14:textId="2A085089">
          <w:pPr>
            <w:pStyle w:val="TOC1"/>
            <w:tabs>
              <w:tab w:val="left" w:leader="none" w:pos="3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701195644">
            <w:r w:rsidRPr="6EC3D390" w:rsidR="6EC3D390">
              <w:rPr>
                <w:rStyle w:val="Hyperlink"/>
              </w:rPr>
              <w:t>1</w:t>
            </w:r>
            <w:r>
              <w:tab/>
            </w:r>
            <w:r w:rsidRPr="6EC3D390" w:rsidR="6EC3D390">
              <w:rPr>
                <w:rStyle w:val="Hyperlink"/>
              </w:rPr>
              <w:t>Oversikt</w:t>
            </w:r>
            <w:r>
              <w:tab/>
            </w:r>
            <w:r>
              <w:fldChar w:fldCharType="begin"/>
            </w:r>
            <w:r>
              <w:instrText xml:space="preserve">PAGEREF _Toc701195644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B34654" w:rsidR="00B34654" w:rsidP="65B212C7" w:rsidRDefault="00B34654" w14:paraId="662C6A97" w14:textId="76FB954A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207006207">
            <w:r w:rsidRPr="6EC3D390" w:rsidR="6EC3D390">
              <w:rPr>
                <w:rStyle w:val="Hyperlink"/>
              </w:rPr>
              <w:t>1.1</w:t>
            </w:r>
            <w:r>
              <w:tab/>
            </w:r>
            <w:r w:rsidRPr="6EC3D390" w:rsidR="6EC3D390">
              <w:rPr>
                <w:rStyle w:val="Hyperlink"/>
              </w:rPr>
              <w:t>Digitoll-nivåer</w:t>
            </w:r>
            <w:r>
              <w:tab/>
            </w:r>
            <w:r>
              <w:fldChar w:fldCharType="begin"/>
            </w:r>
            <w:r>
              <w:instrText xml:space="preserve">PAGEREF _Toc207006207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B34654" w:rsidR="00B34654" w:rsidP="65B212C7" w:rsidRDefault="00B34654" w14:paraId="51021FC3" w14:textId="77A45758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2025250969">
            <w:r w:rsidRPr="6EC3D390" w:rsidR="6EC3D390">
              <w:rPr>
                <w:rStyle w:val="Hyperlink"/>
              </w:rPr>
              <w:t>1.2</w:t>
            </w:r>
            <w:r>
              <w:tab/>
            </w:r>
            <w:r w:rsidRPr="6EC3D390" w:rsidR="6EC3D390">
              <w:rPr>
                <w:rStyle w:val="Hyperlink"/>
              </w:rPr>
              <w:t>Overføring – til Tolletaten</w:t>
            </w:r>
            <w:r>
              <w:tab/>
            </w:r>
            <w:r>
              <w:fldChar w:fldCharType="begin"/>
            </w:r>
            <w:r>
              <w:instrText xml:space="preserve">PAGEREF _Toc2025250969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B34654" w:rsidR="00B34654" w:rsidP="65B212C7" w:rsidRDefault="00B34654" w14:paraId="59894DCF" w14:textId="261E8620">
          <w:pPr>
            <w:pStyle w:val="TOC3"/>
            <w:tabs>
              <w:tab w:val="left" w:leader="none" w:pos="9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445327944">
            <w:r w:rsidRPr="6EC3D390" w:rsidR="6EC3D390">
              <w:rPr>
                <w:rStyle w:val="Hyperlink"/>
              </w:rPr>
              <w:t>1.2.1</w:t>
            </w:r>
            <w:r>
              <w:tab/>
            </w:r>
            <w:r w:rsidRPr="6EC3D390" w:rsidR="6EC3D390">
              <w:rPr>
                <w:rStyle w:val="Hyperlink"/>
              </w:rPr>
              <w:t>Overføring – ikke OK</w:t>
            </w:r>
            <w:r>
              <w:tab/>
            </w:r>
            <w:r>
              <w:fldChar w:fldCharType="begin"/>
            </w:r>
            <w:r>
              <w:instrText xml:space="preserve">PAGEREF _Toc445327944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B34654" w:rsidR="00B34654" w:rsidP="65B212C7" w:rsidRDefault="00B34654" w14:paraId="037AF377" w14:textId="1EE1956E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1908364370">
            <w:r w:rsidRPr="6EC3D390" w:rsidR="6EC3D390">
              <w:rPr>
                <w:rStyle w:val="Hyperlink"/>
              </w:rPr>
              <w:t>1.3</w:t>
            </w:r>
            <w:r>
              <w:tab/>
            </w:r>
            <w:r w:rsidRPr="6EC3D390" w:rsidR="6EC3D390">
              <w:rPr>
                <w:rStyle w:val="Hyperlink"/>
              </w:rPr>
              <w:t>Applikasjonsflyt</w:t>
            </w:r>
            <w:r>
              <w:tab/>
            </w:r>
            <w:r>
              <w:fldChar w:fldCharType="begin"/>
            </w:r>
            <w:r>
              <w:instrText xml:space="preserve">PAGEREF _Toc1908364370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B34654" w:rsidR="00B34654" w:rsidP="65B212C7" w:rsidRDefault="00B34654" w14:paraId="1EDAD9F9" w14:textId="698E3B9F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1914534284">
            <w:r w:rsidRPr="6EC3D390" w:rsidR="6EC3D390">
              <w:rPr>
                <w:rStyle w:val="Hyperlink"/>
              </w:rPr>
              <w:t>1.4</w:t>
            </w:r>
            <w:r>
              <w:tab/>
            </w:r>
            <w:r w:rsidRPr="6EC3D390" w:rsidR="6EC3D390">
              <w:rPr>
                <w:rStyle w:val="Hyperlink"/>
              </w:rPr>
              <w:t>Valideringsnivåer</w:t>
            </w:r>
            <w:r>
              <w:tab/>
            </w:r>
            <w:r>
              <w:fldChar w:fldCharType="begin"/>
            </w:r>
            <w:r>
              <w:instrText xml:space="preserve">PAGEREF _Toc1914534284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B34654" w:rsidR="00B34654" w:rsidP="65B212C7" w:rsidRDefault="00B34654" w14:paraId="4CE8F2B5" w14:textId="53192FE1">
          <w:pPr>
            <w:pStyle w:val="TOC1"/>
            <w:tabs>
              <w:tab w:val="left" w:leader="none" w:pos="3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1939580467">
            <w:r w:rsidRPr="6EC3D390" w:rsidR="6EC3D390">
              <w:rPr>
                <w:rStyle w:val="Hyperlink"/>
              </w:rPr>
              <w:t>2</w:t>
            </w:r>
            <w:r>
              <w:tab/>
            </w:r>
            <w:r w:rsidRPr="6EC3D390" w:rsidR="6EC3D390">
              <w:rPr>
                <w:rStyle w:val="Hyperlink"/>
              </w:rPr>
              <w:t>GUI</w:t>
            </w:r>
            <w:r>
              <w:tab/>
            </w:r>
            <w:r>
              <w:fldChar w:fldCharType="begin"/>
            </w:r>
            <w:r>
              <w:instrText xml:space="preserve">PAGEREF _Toc1939580467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B34654" w:rsidR="00B34654" w:rsidP="65B212C7" w:rsidRDefault="00B34654" w14:paraId="1FB3EE03" w14:textId="0B2D4C25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2146899767">
            <w:r w:rsidRPr="6EC3D390" w:rsidR="6EC3D390">
              <w:rPr>
                <w:rStyle w:val="Hyperlink"/>
              </w:rPr>
              <w:t>2.1</w:t>
            </w:r>
            <w:r>
              <w:tab/>
            </w:r>
            <w:r w:rsidRPr="6EC3D390" w:rsidR="6EC3D390">
              <w:rPr>
                <w:rStyle w:val="Hyperlink"/>
              </w:rPr>
              <w:t>Transport</w:t>
            </w:r>
            <w:r>
              <w:tab/>
            </w:r>
            <w:r>
              <w:fldChar w:fldCharType="begin"/>
            </w:r>
            <w:r>
              <w:instrText xml:space="preserve">PAGEREF _Toc2146899767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Pr="00B34654" w:rsidR="00B34654" w:rsidP="65B212C7" w:rsidRDefault="00B34654" w14:paraId="54BE9DEA" w14:textId="076F9A27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1790931459">
            <w:r w:rsidRPr="6EC3D390" w:rsidR="6EC3D390">
              <w:rPr>
                <w:rStyle w:val="Hyperlink"/>
              </w:rPr>
              <w:t>2.2</w:t>
            </w:r>
            <w:r>
              <w:tab/>
            </w:r>
            <w:r w:rsidRPr="6EC3D390" w:rsidR="6EC3D390">
              <w:rPr>
                <w:rStyle w:val="Hyperlink"/>
              </w:rPr>
              <w:t>Master Consignment</w:t>
            </w:r>
            <w:r>
              <w:tab/>
            </w:r>
            <w:r>
              <w:fldChar w:fldCharType="begin"/>
            </w:r>
            <w:r>
              <w:instrText xml:space="preserve">PAGEREF _Toc1790931459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Pr="00B34654" w:rsidR="00B34654" w:rsidP="65B212C7" w:rsidRDefault="00B34654" w14:paraId="2FBCF605" w14:textId="5B241609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937179212">
            <w:r w:rsidRPr="6EC3D390" w:rsidR="6EC3D390">
              <w:rPr>
                <w:rStyle w:val="Hyperlink"/>
              </w:rPr>
              <w:t>2.3</w:t>
            </w:r>
            <w:r>
              <w:tab/>
            </w:r>
            <w:r w:rsidRPr="6EC3D390" w:rsidR="6EC3D390">
              <w:rPr>
                <w:rStyle w:val="Hyperlink"/>
              </w:rPr>
              <w:t>House Consignment</w:t>
            </w:r>
            <w:r>
              <w:tab/>
            </w:r>
            <w:r>
              <w:fldChar w:fldCharType="begin"/>
            </w:r>
            <w:r>
              <w:instrText xml:space="preserve">PAGEREF _Toc937179212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B34654" w:rsidR="00B34654" w:rsidP="65B212C7" w:rsidRDefault="00B34654" w14:paraId="7F36F9C0" w14:textId="776D8958">
          <w:pPr>
            <w:pStyle w:val="TOC1"/>
            <w:tabs>
              <w:tab w:val="left" w:leader="none" w:pos="3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978988142">
            <w:r w:rsidRPr="6EC3D390" w:rsidR="6EC3D390">
              <w:rPr>
                <w:rStyle w:val="Hyperlink"/>
              </w:rPr>
              <w:t>3</w:t>
            </w:r>
            <w:r>
              <w:tab/>
            </w:r>
            <w:r w:rsidRPr="6EC3D390" w:rsidR="6EC3D390">
              <w:rPr>
                <w:rStyle w:val="Hyperlink"/>
              </w:rPr>
              <w:t>Send</w:t>
            </w:r>
            <w:r>
              <w:tab/>
            </w:r>
            <w:r>
              <w:fldChar w:fldCharType="begin"/>
            </w:r>
            <w:r>
              <w:instrText xml:space="preserve">PAGEREF _Toc978988142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B34654" w:rsidR="00B34654" w:rsidP="65B212C7" w:rsidRDefault="00B34654" w14:paraId="7B183614" w14:textId="7973BACB">
          <w:pPr>
            <w:pStyle w:val="TOC2"/>
            <w:tabs>
              <w:tab w:val="left" w:leader="none" w:pos="60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1050829441">
            <w:r w:rsidRPr="6EC3D390" w:rsidR="6EC3D390">
              <w:rPr>
                <w:rStyle w:val="Hyperlink"/>
              </w:rPr>
              <w:t>3.1</w:t>
            </w:r>
            <w:r>
              <w:tab/>
            </w:r>
            <w:r w:rsidRPr="6EC3D390" w:rsidR="6EC3D390">
              <w:rPr>
                <w:rStyle w:val="Hyperlink"/>
              </w:rPr>
              <w:t>Send alle</w:t>
            </w:r>
            <w:r>
              <w:tab/>
            </w:r>
            <w:r>
              <w:fldChar w:fldCharType="begin"/>
            </w:r>
            <w:r>
              <w:instrText xml:space="preserve">PAGEREF _Toc1050829441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Pr="00B34654" w:rsidR="00B34654" w:rsidP="65B212C7" w:rsidRDefault="00B34654" w14:paraId="6ADF9CB7" w14:textId="6A7DBAA4">
          <w:pPr>
            <w:pStyle w:val="TOC1"/>
            <w:tabs>
              <w:tab w:val="left" w:leader="none" w:pos="3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656272266">
            <w:r w:rsidRPr="6EC3D390" w:rsidR="6EC3D390">
              <w:rPr>
                <w:rStyle w:val="Hyperlink"/>
              </w:rPr>
              <w:t>4</w:t>
            </w:r>
            <w:r>
              <w:tab/>
            </w:r>
            <w:r w:rsidRPr="6EC3D390" w:rsidR="6EC3D390">
              <w:rPr>
                <w:rStyle w:val="Hyperlink"/>
              </w:rPr>
              <w:t>Logg</w:t>
            </w:r>
            <w:r>
              <w:tab/>
            </w:r>
            <w:r>
              <w:fldChar w:fldCharType="begin"/>
            </w:r>
            <w:r>
              <w:instrText xml:space="preserve">PAGEREF _Toc656272266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Pr="00B34654" w:rsidR="00B34654" w:rsidP="65B212C7" w:rsidRDefault="00B34654" w14:paraId="1F8C17A3" w14:textId="3E2D90E9">
          <w:pPr>
            <w:pStyle w:val="TOC1"/>
            <w:tabs>
              <w:tab w:val="left" w:leader="none" w:pos="390"/>
              <w:tab w:val="right" w:leader="dot" w:pos="9015"/>
            </w:tabs>
            <w:rPr>
              <w:rStyle w:val="Hyperlink"/>
              <w:kern w:val="2"/>
              <w:lang w:val="en-SE" w:eastAsia="en-GB"/>
              <w14:ligatures w14:val="standardContextual"/>
            </w:rPr>
          </w:pPr>
          <w:hyperlink w:anchor="_Toc691479619">
            <w:r w:rsidRPr="6EC3D390" w:rsidR="6EC3D390">
              <w:rPr>
                <w:rStyle w:val="Hyperlink"/>
              </w:rPr>
              <w:t>5</w:t>
            </w:r>
            <w:r>
              <w:tab/>
            </w:r>
            <w:r w:rsidRPr="6EC3D390" w:rsidR="6EC3D390">
              <w:rPr>
                <w:rStyle w:val="Hyperlink"/>
              </w:rPr>
              <w:t>Feilhåndtering – ERROR</w:t>
            </w:r>
            <w:r>
              <w:tab/>
            </w:r>
            <w:r>
              <w:fldChar w:fldCharType="begin"/>
            </w:r>
            <w:r>
              <w:instrText xml:space="preserve">PAGEREF _Toc691479619 \h</w:instrText>
            </w:r>
            <w:r>
              <w:fldChar w:fldCharType="separate"/>
            </w:r>
            <w:r w:rsidRPr="6EC3D390" w:rsidR="6EC3D390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D5936" w:rsidP="00217214" w:rsidRDefault="00E13118" w14:paraId="5C3A19D3" w14:textId="5C738521" w14:noSpellErr="1">
      <w:pPr>
        <w:pStyle w:val="TOC1"/>
      </w:pPr>
    </w:p>
    <w:p w:rsidR="00DD2B66" w:rsidP="00E2440C" w:rsidRDefault="00DD2B66" w14:paraId="3BFD9163" w14:textId="77777777">
      <w:pPr>
        <w:pStyle w:val="CWBodyText"/>
      </w:pPr>
      <w:r>
        <w:br w:type="page"/>
      </w:r>
    </w:p>
    <w:tbl>
      <w:tblPr>
        <w:tblStyle w:val="ListTable4-Accent5"/>
        <w:tblW w:w="4997" w:type="pct"/>
        <w:tblLook w:val="0620" w:firstRow="1" w:lastRow="0" w:firstColumn="0" w:lastColumn="0" w:noHBand="1" w:noVBand="1"/>
      </w:tblPr>
      <w:tblGrid>
        <w:gridCol w:w="1681"/>
        <w:gridCol w:w="1267"/>
        <w:gridCol w:w="6063"/>
      </w:tblGrid>
      <w:tr w:rsidRPr="00451785" w:rsidR="00367C98" w:rsidTr="65B212C7" w14:paraId="35AE43C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3" w:type="pct"/>
            <w:shd w:val="clear" w:color="auto" w:fill="A6A6A6" w:themeFill="background2" w:themeFillShade="A6"/>
            <w:tcMar/>
          </w:tcPr>
          <w:p w:rsidRPr="00462A79" w:rsidR="00BB0547" w:rsidP="00462A79" w:rsidRDefault="00BB0547" w14:paraId="09BF65B9" w14:textId="77777777">
            <w:pPr>
              <w:pStyle w:val="CWTableHeadings"/>
            </w:pPr>
            <w:r w:rsidRPr="00462A79"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3" w:type="pct"/>
            <w:shd w:val="clear" w:color="auto" w:fill="A6A6A6" w:themeFill="background2" w:themeFillShade="A6"/>
            <w:tcMar/>
          </w:tcPr>
          <w:p w:rsidRPr="00462A79" w:rsidR="00BB0547" w:rsidP="00462A79" w:rsidRDefault="00BB0547" w14:paraId="0EAE2D1F" w14:textId="77777777">
            <w:pPr>
              <w:pStyle w:val="CWTableHeadings"/>
            </w:pPr>
            <w:r w:rsidRPr="00462A79">
              <w:t>Version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63" w:type="pct"/>
            <w:shd w:val="clear" w:color="auto" w:fill="A6A6A6" w:themeFill="background2" w:themeFillShade="A6"/>
            <w:tcMar/>
          </w:tcPr>
          <w:p w:rsidRPr="00462A79" w:rsidR="00BB0547" w:rsidP="00462A79" w:rsidRDefault="00BB0547" w14:paraId="4B05B99B" w14:textId="77777777">
            <w:pPr>
              <w:pStyle w:val="CWTableHeadings"/>
            </w:pPr>
            <w:r w:rsidRPr="00462A79">
              <w:t>Description of Change</w:t>
            </w:r>
          </w:p>
        </w:tc>
      </w:tr>
      <w:tr w:rsidRPr="00317D65" w:rsidR="00367C98" w:rsidTr="65B212C7" w14:paraId="7D929E19" w14:textId="77777777">
        <w:trPr>
          <w:trHeight w:val="136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33" w:type="pct"/>
            <w:tcMar/>
          </w:tcPr>
          <w:p w:rsidRPr="00D76D2D" w:rsidR="00BB0547" w:rsidP="00F41A0C" w:rsidRDefault="00367C98" w14:paraId="796A11C9" w14:textId="6E77E415">
            <w:pPr>
              <w:pStyle w:val="CWBodyText"/>
            </w:pPr>
            <w:r>
              <w:t>23-Okt-2023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3" w:type="pct"/>
            <w:tcMar/>
          </w:tcPr>
          <w:p w:rsidRPr="00D76D2D" w:rsidR="00BB0547" w:rsidP="00F41A0C" w:rsidRDefault="00367C98" w14:paraId="75394194" w14:textId="0B7B8DAD">
            <w:pPr>
              <w:pStyle w:val="CWBodyText"/>
            </w:pPr>
            <w:r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363" w:type="pct"/>
            <w:tcMar/>
          </w:tcPr>
          <w:p w:rsidRPr="00D76D2D" w:rsidR="00BB0547" w:rsidP="00F41A0C" w:rsidRDefault="00367C98" w14:paraId="3095CAD2" w14:textId="6BA40AAA">
            <w:pPr>
              <w:pStyle w:val="CWBodyText"/>
            </w:pPr>
            <w:r w:rsidR="00367C98">
              <w:rPr/>
              <w:t>D</w:t>
            </w:r>
            <w:r w:rsidR="00367C98">
              <w:rPr/>
              <w:t>okument</w:t>
            </w:r>
            <w:r w:rsidR="00367C98">
              <w:rPr/>
              <w:t>etablering</w:t>
            </w:r>
          </w:p>
        </w:tc>
      </w:tr>
    </w:tbl>
    <w:p w:rsidR="00BB0547" w:rsidP="00E2440C" w:rsidRDefault="00BB0547" w14:paraId="5C63F3BF" w14:textId="77777777">
      <w:pPr>
        <w:pStyle w:val="CWBodyText"/>
        <w:rPr>
          <w:lang w:val="en-US"/>
        </w:rPr>
      </w:pPr>
      <w:r>
        <w:rPr>
          <w:lang w:val="en-US"/>
        </w:rPr>
        <w:br w:type="page"/>
      </w:r>
    </w:p>
    <w:p w:rsidR="00B130DB" w:rsidRDefault="00B130DB" w14:paraId="4139F1DF" w14:textId="600B05CA">
      <w:pPr>
        <w:pStyle w:val="HeadingNumbered1"/>
        <w:numPr>
          <w:ilvl w:val="0"/>
          <w:numId w:val="13"/>
        </w:numPr>
        <w:rPr/>
      </w:pPr>
      <w:bookmarkStart w:name="_Toc701195644" w:id="1521054979"/>
      <w:r w:rsidR="00B130DB">
        <w:rPr/>
        <w:t>Oversikt</w:t>
      </w:r>
      <w:bookmarkEnd w:id="1521054979"/>
    </w:p>
    <w:p w:rsidRPr="00B130DB" w:rsidR="00B130DB" w:rsidP="00B130DB" w:rsidRDefault="00905533" w14:paraId="666A4C36" w14:textId="0D9250FF">
      <w:pPr>
        <w:pStyle w:val="HeadingNumbered2"/>
        <w:rPr/>
      </w:pPr>
      <w:bookmarkStart w:name="_Toc207006207" w:id="945061597"/>
      <w:r w:rsidR="00905533">
        <w:rPr/>
        <w:t>Digitoll-nivåer</w:t>
      </w:r>
      <w:bookmarkEnd w:id="945061597"/>
    </w:p>
    <w:p w:rsidR="005B164C" w:rsidP="00485614" w:rsidRDefault="005B164C" w14:paraId="4F87B253" w14:textId="1639F645">
      <w:pPr>
        <w:pStyle w:val="CWBodyText"/>
        <w:rPr>
          <w:lang w:val="en-US"/>
        </w:rPr>
      </w:pPr>
      <w:proofErr w:type="spellStart"/>
      <w:r>
        <w:rPr>
          <w:lang w:val="en-US"/>
        </w:rPr>
        <w:t>Digitoll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operer</w:t>
      </w:r>
      <w:r w:rsidR="00905533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med 3-nivåer: </w:t>
      </w:r>
    </w:p>
    <w:p w:rsidRPr="005B164C" w:rsidR="005B164C" w:rsidRDefault="005B164C" w14:paraId="054EBA99" w14:textId="0158B4A0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Transport </w:t>
      </w:r>
    </w:p>
    <w:p w:rsidRPr="005B164C" w:rsidR="005B164C" w:rsidRDefault="005B164C" w14:paraId="4EE0B0F3" w14:textId="6FEFCBF6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Master Consignment  </w:t>
      </w:r>
    </w:p>
    <w:p w:rsidRPr="005B164C" w:rsidR="005B164C" w:rsidRDefault="005B164C" w14:paraId="3FEF0FEE" w14:textId="409FB344">
      <w:pPr>
        <w:pStyle w:val="CWBodyText"/>
        <w:numPr>
          <w:ilvl w:val="0"/>
          <w:numId w:val="14"/>
        </w:numPr>
      </w:pPr>
      <w:r>
        <w:rPr>
          <w:lang w:val="en-US"/>
        </w:rPr>
        <w:t>House Consignment</w:t>
      </w:r>
    </w:p>
    <w:p w:rsidR="005F04B2" w:rsidP="00485614" w:rsidRDefault="00905533" w14:paraId="484156AC" w14:textId="6877E208">
      <w:pPr>
        <w:pStyle w:val="CWBodyText"/>
        <w:rPr>
          <w:lang w:val="nb-NO"/>
        </w:rPr>
      </w:pPr>
      <w:bookmarkStart w:name="_Hlk34832515" w:id="2"/>
      <w:r w:rsidRPr="1D664C0D" w:rsidR="00905533">
        <w:rPr>
          <w:lang w:val="nb-NO"/>
        </w:rPr>
        <w:t>Hvert nivå behandles separat av Toll</w:t>
      </w:r>
      <w:r w:rsidRPr="1D664C0D" w:rsidR="526241FC">
        <w:rPr>
          <w:lang w:val="nb-NO"/>
        </w:rPr>
        <w:t>etaten</w:t>
      </w:r>
      <w:r w:rsidRPr="1D664C0D" w:rsidR="00905533">
        <w:rPr>
          <w:lang w:val="nb-NO"/>
        </w:rPr>
        <w:t>. SYSPED</w:t>
      </w:r>
      <w:r w:rsidRPr="1D664C0D" w:rsidR="00864992">
        <w:rPr>
          <w:lang w:val="nb-NO"/>
        </w:rPr>
        <w:t>-</w:t>
      </w:r>
      <w:r w:rsidRPr="1D664C0D" w:rsidR="00864992">
        <w:rPr>
          <w:lang w:val="nb-NO"/>
        </w:rPr>
        <w:t>e</w:t>
      </w:r>
      <w:r w:rsidRPr="1D664C0D" w:rsidR="6FEC4CDB">
        <w:rPr>
          <w:lang w:val="nb-NO"/>
        </w:rPr>
        <w:t>S</w:t>
      </w:r>
      <w:r w:rsidRPr="1D664C0D" w:rsidR="00864992">
        <w:rPr>
          <w:lang w:val="nb-NO"/>
        </w:rPr>
        <w:t>pedsg</w:t>
      </w:r>
      <w:r w:rsidRPr="1D664C0D" w:rsidR="00905533">
        <w:rPr>
          <w:lang w:val="nb-NO"/>
        </w:rPr>
        <w:t xml:space="preserve"> følger samme inndeling. Hvert nivå er ansvarlig for sin egen transaksjonsoverføring til </w:t>
      </w:r>
      <w:r w:rsidRPr="1D664C0D" w:rsidR="22307E60">
        <w:rPr>
          <w:lang w:val="nb-NO"/>
        </w:rPr>
        <w:t>T</w:t>
      </w:r>
      <w:r w:rsidRPr="1D664C0D" w:rsidR="00905533">
        <w:rPr>
          <w:lang w:val="nb-NO"/>
        </w:rPr>
        <w:t>oll</w:t>
      </w:r>
      <w:r w:rsidRPr="1D664C0D" w:rsidR="1994C1CF">
        <w:rPr>
          <w:lang w:val="nb-NO"/>
        </w:rPr>
        <w:t>etaten</w:t>
      </w:r>
      <w:r w:rsidRPr="1D664C0D" w:rsidR="002517FA">
        <w:rPr>
          <w:lang w:val="nb-NO"/>
        </w:rPr>
        <w:t>.</w:t>
      </w:r>
    </w:p>
    <w:p w:rsidRPr="00905533" w:rsidR="006A5A1B" w:rsidP="00485614" w:rsidRDefault="006A5A1B" w14:paraId="1AAE0D94" w14:textId="77777777">
      <w:pPr>
        <w:pStyle w:val="CWBodyText"/>
        <w:rPr>
          <w:lang w:val="nb-NO"/>
        </w:rPr>
      </w:pPr>
    </w:p>
    <w:p w:rsidR="00905533" w:rsidP="007105BF" w:rsidRDefault="005F04B2" w14:paraId="786E9677" w14:textId="22E0AA61">
      <w:pPr>
        <w:pStyle w:val="HeadingNumbered2"/>
        <w:rPr/>
      </w:pPr>
      <w:bookmarkStart w:name="_Toc2025250969" w:id="1101212674"/>
      <w:r w:rsidR="005F04B2">
        <w:rPr/>
        <w:t>Overføring</w:t>
      </w:r>
      <w:r w:rsidR="005F04B2">
        <w:rPr/>
        <w:t xml:space="preserve"> – </w:t>
      </w:r>
      <w:r w:rsidR="005F04B2">
        <w:rPr/>
        <w:t>til</w:t>
      </w:r>
      <w:r w:rsidR="005F04B2">
        <w:rPr/>
        <w:t xml:space="preserve"> </w:t>
      </w:r>
      <w:r w:rsidR="005F04B2">
        <w:rPr/>
        <w:t>Tolletaten</w:t>
      </w:r>
      <w:bookmarkEnd w:id="1101212674"/>
    </w:p>
    <w:p w:rsidRPr="00416A81" w:rsidR="00416A81" w:rsidP="00485614" w:rsidRDefault="00416A81" w14:paraId="1F7D2D02" w14:textId="7028AB1E">
      <w:pPr>
        <w:pStyle w:val="CWBodyText"/>
        <w:rPr>
          <w:lang w:val="nb-NO"/>
        </w:rPr>
      </w:pPr>
      <w:r w:rsidRPr="1D664C0D" w:rsidR="00416A81">
        <w:rPr>
          <w:lang w:val="nb-NO"/>
        </w:rPr>
        <w:t xml:space="preserve">Overføringen skjer via en API (ref. til </w:t>
      </w:r>
      <w:r w:rsidRPr="1D664C0D" w:rsidR="4D058B9B">
        <w:rPr>
          <w:lang w:val="nb-NO"/>
        </w:rPr>
        <w:t>www.</w:t>
      </w:r>
      <w:r w:rsidRPr="1D664C0D" w:rsidR="00416A81">
        <w:rPr>
          <w:lang w:val="nb-NO"/>
        </w:rPr>
        <w:t>toll.no for detaljert informasjon om samhandling mellom Maskinporten og Toll</w:t>
      </w:r>
      <w:r w:rsidRPr="1D664C0D" w:rsidR="3DFDAF3B">
        <w:rPr>
          <w:lang w:val="nb-NO"/>
        </w:rPr>
        <w:t>etaten</w:t>
      </w:r>
      <w:r w:rsidRPr="1D664C0D" w:rsidR="00416A81">
        <w:rPr>
          <w:lang w:val="nb-NO"/>
        </w:rPr>
        <w:t>). Hvert nivå er ansvarlig for sin egen overføring til Toll</w:t>
      </w:r>
      <w:r w:rsidRPr="1D664C0D" w:rsidR="31AD3A7D">
        <w:rPr>
          <w:lang w:val="nb-NO"/>
        </w:rPr>
        <w:t>etaten</w:t>
      </w:r>
      <w:r w:rsidRPr="1D664C0D" w:rsidR="00416A81">
        <w:rPr>
          <w:lang w:val="nb-NO"/>
        </w:rPr>
        <w:t>.</w:t>
      </w:r>
      <w:r w:rsidRPr="1D664C0D" w:rsidR="00F2312E">
        <w:rPr>
          <w:lang w:val="nb-NO"/>
        </w:rPr>
        <w:t xml:space="preserve"> </w:t>
      </w:r>
      <w:r w:rsidRPr="1D664C0D" w:rsidR="00F2312E">
        <w:rPr>
          <w:lang w:val="nb-NO"/>
        </w:rPr>
        <w:t>Hver overføring gjøres av brukeren via SEND-knapp</w:t>
      </w:r>
      <w:r w:rsidRPr="1D664C0D" w:rsidR="763BFE08">
        <w:rPr>
          <w:lang w:val="nb-NO"/>
        </w:rPr>
        <w:t>en</w:t>
      </w:r>
      <w:r w:rsidRPr="1D664C0D" w:rsidR="00F2312E">
        <w:rPr>
          <w:lang w:val="nb-NO"/>
        </w:rPr>
        <w:t xml:space="preserve"> som finnes på hvert nivå</w:t>
      </w:r>
      <w:r w:rsidRPr="1D664C0D" w:rsidR="00F2312E">
        <w:rPr>
          <w:lang w:val="nb-NO"/>
        </w:rPr>
        <w:t>.</w:t>
      </w:r>
    </w:p>
    <w:p w:rsidR="00416A81" w:rsidP="00905533" w:rsidRDefault="00416A81" w14:paraId="637F99FC" w14:textId="33B245FA">
      <w:pPr>
        <w:pStyle w:val="CWBodyText"/>
        <w:rPr>
          <w:lang w:val="nb-NO"/>
        </w:rPr>
      </w:pPr>
      <w:r w:rsidRPr="1D664C0D" w:rsidR="00416A81">
        <w:rPr>
          <w:lang w:val="nb-NO"/>
        </w:rPr>
        <w:t>For hver overføring til Toll</w:t>
      </w:r>
      <w:r w:rsidRPr="1D664C0D" w:rsidR="0BB71F70">
        <w:rPr>
          <w:lang w:val="nb-NO"/>
        </w:rPr>
        <w:t>etaten</w:t>
      </w:r>
      <w:r w:rsidRPr="1D664C0D" w:rsidR="00416A81">
        <w:rPr>
          <w:lang w:val="nb-NO"/>
        </w:rPr>
        <w:t xml:space="preserve"> opprettes en egen </w:t>
      </w:r>
      <w:r w:rsidRPr="1D664C0D" w:rsidR="00416A81">
        <w:rPr>
          <w:b w:val="1"/>
          <w:bCs w:val="1"/>
          <w:lang w:val="nb-NO"/>
        </w:rPr>
        <w:t>transaksjons-Id</w:t>
      </w:r>
      <w:r w:rsidRPr="1D664C0D" w:rsidR="00416A81">
        <w:rPr>
          <w:lang w:val="nb-NO"/>
        </w:rPr>
        <w:t xml:space="preserve"> (</w:t>
      </w:r>
      <w:r w:rsidRPr="1D664C0D" w:rsidR="00416A81">
        <w:rPr>
          <w:lang w:val="nb-NO"/>
        </w:rPr>
        <w:t>Request</w:t>
      </w:r>
      <w:r w:rsidRPr="1D664C0D" w:rsidR="00416A81">
        <w:rPr>
          <w:lang w:val="nb-NO"/>
        </w:rPr>
        <w:t>-Id), tildelt av Toll</w:t>
      </w:r>
      <w:r w:rsidRPr="1D664C0D" w:rsidR="03C48D25">
        <w:rPr>
          <w:lang w:val="nb-NO"/>
        </w:rPr>
        <w:t>etatens</w:t>
      </w:r>
      <w:r w:rsidRPr="1D664C0D" w:rsidR="00416A81">
        <w:rPr>
          <w:lang w:val="nb-NO"/>
        </w:rPr>
        <w:t xml:space="preserve"> mottakspunkt. Transaksjons-I</w:t>
      </w:r>
      <w:r w:rsidRPr="1D664C0D" w:rsidR="00416A81">
        <w:rPr>
          <w:lang w:val="nb-NO"/>
        </w:rPr>
        <w:t xml:space="preserve">d </w:t>
      </w:r>
      <w:r w:rsidRPr="1D664C0D" w:rsidR="00416A81">
        <w:rPr>
          <w:lang w:val="nb-NO"/>
        </w:rPr>
        <w:t xml:space="preserve">endres for hver </w:t>
      </w:r>
      <w:r w:rsidRPr="1D664C0D" w:rsidR="00416A81">
        <w:rPr>
          <w:lang w:val="nb-NO"/>
        </w:rPr>
        <w:t>request</w:t>
      </w:r>
      <w:r w:rsidRPr="1D664C0D" w:rsidR="00416A81">
        <w:rPr>
          <w:lang w:val="nb-NO"/>
        </w:rPr>
        <w:t xml:space="preserve">-transaksjon </w:t>
      </w:r>
      <w:r w:rsidRPr="1D664C0D" w:rsidR="00416A81">
        <w:rPr>
          <w:lang w:val="nb-NO"/>
        </w:rPr>
        <w:t>som utføres</w:t>
      </w:r>
      <w:r w:rsidRPr="1D664C0D" w:rsidR="00416A81">
        <w:rPr>
          <w:lang w:val="nb-NO"/>
        </w:rPr>
        <w:t>.</w:t>
      </w:r>
      <w:r w:rsidRPr="1D664C0D" w:rsidR="001A4459">
        <w:rPr>
          <w:lang w:val="nb-NO"/>
        </w:rPr>
        <w:t xml:space="preserve"> </w:t>
      </w:r>
    </w:p>
    <w:p w:rsidR="00416A81" w:rsidP="00905533" w:rsidRDefault="00416A81" w14:paraId="100F7B19" w14:textId="1C776046">
      <w:pPr>
        <w:pStyle w:val="CWBodyText"/>
        <w:rPr>
          <w:lang w:val="nb-NO"/>
        </w:rPr>
      </w:pPr>
      <w:r w:rsidRPr="1D664C0D" w:rsidR="00416A81">
        <w:rPr>
          <w:lang w:val="nb-NO"/>
        </w:rPr>
        <w:t xml:space="preserve">Hvis transaksjonen er vellykket, mottar </w:t>
      </w:r>
      <w:r w:rsidRPr="1D664C0D" w:rsidR="00F279DB">
        <w:rPr>
          <w:lang w:val="nb-NO"/>
        </w:rPr>
        <w:t>SYSPED</w:t>
      </w:r>
      <w:r w:rsidRPr="1D664C0D" w:rsidR="00F279DB">
        <w:rPr>
          <w:lang w:val="nb-NO"/>
        </w:rPr>
        <w:t>-</w:t>
      </w:r>
      <w:r w:rsidRPr="1D664C0D" w:rsidR="00F279DB">
        <w:rPr>
          <w:lang w:val="nb-NO"/>
        </w:rPr>
        <w:t>e</w:t>
      </w:r>
      <w:r w:rsidRPr="1D664C0D" w:rsidR="22483767">
        <w:rPr>
          <w:lang w:val="nb-NO"/>
        </w:rPr>
        <w:t>S</w:t>
      </w:r>
      <w:r w:rsidRPr="1D664C0D" w:rsidR="00F279DB">
        <w:rPr>
          <w:lang w:val="nb-NO"/>
        </w:rPr>
        <w:t>pedsg</w:t>
      </w:r>
      <w:r w:rsidRPr="1D664C0D" w:rsidR="00F279DB">
        <w:rPr>
          <w:lang w:val="nb-NO"/>
        </w:rPr>
        <w:t xml:space="preserve"> </w:t>
      </w:r>
      <w:r w:rsidRPr="1D664C0D" w:rsidR="00416A81">
        <w:rPr>
          <w:lang w:val="nb-NO"/>
        </w:rPr>
        <w:t xml:space="preserve">et </w:t>
      </w:r>
      <w:r w:rsidRPr="1D664C0D" w:rsidR="00416A81">
        <w:rPr>
          <w:b w:val="1"/>
          <w:bCs w:val="1"/>
          <w:lang w:val="nb-NO"/>
        </w:rPr>
        <w:t>MRN-nummer</w:t>
      </w:r>
      <w:r w:rsidRPr="1D664C0D" w:rsidR="00416A81">
        <w:rPr>
          <w:lang w:val="nb-NO"/>
        </w:rPr>
        <w:t xml:space="preserve"> (Master-Reference-</w:t>
      </w:r>
      <w:r w:rsidRPr="1D664C0D" w:rsidR="00416A81">
        <w:rPr>
          <w:lang w:val="nb-NO"/>
        </w:rPr>
        <w:t>Number</w:t>
      </w:r>
      <w:r w:rsidRPr="1D664C0D" w:rsidR="00416A81">
        <w:rPr>
          <w:lang w:val="nb-NO"/>
        </w:rPr>
        <w:t>) tildelt av Toll</w:t>
      </w:r>
      <w:r w:rsidRPr="1D664C0D" w:rsidR="23B6B838">
        <w:rPr>
          <w:lang w:val="nb-NO"/>
        </w:rPr>
        <w:t>etaten</w:t>
      </w:r>
      <w:r w:rsidRPr="1D664C0D" w:rsidR="00416A81">
        <w:rPr>
          <w:lang w:val="nb-NO"/>
        </w:rPr>
        <w:t>.</w:t>
      </w:r>
    </w:p>
    <w:p w:rsidRPr="005718FC" w:rsidR="005718FC" w:rsidP="00905533" w:rsidRDefault="005718FC" w14:paraId="6E8F0C4A" w14:textId="3F362111">
      <w:pPr>
        <w:pStyle w:val="CWBodyText"/>
        <w:rPr>
          <w:lang w:val="nb-NO"/>
        </w:rPr>
      </w:pPr>
      <w:r w:rsidRPr="1D664C0D" w:rsidR="005718FC">
        <w:rPr>
          <w:lang w:val="nb-NO"/>
        </w:rPr>
        <w:t>Dette MRN-</w:t>
      </w:r>
      <w:r w:rsidRPr="1D664C0D" w:rsidR="005718FC">
        <w:rPr>
          <w:lang w:val="nb-NO"/>
        </w:rPr>
        <w:t>n</w:t>
      </w:r>
      <w:r w:rsidRPr="1D664C0D" w:rsidR="1A2C9F4C">
        <w:rPr>
          <w:lang w:val="nb-NO"/>
        </w:rPr>
        <w:t>r</w:t>
      </w:r>
      <w:r w:rsidRPr="1D664C0D" w:rsidR="005718FC">
        <w:rPr>
          <w:lang w:val="nb-NO"/>
        </w:rPr>
        <w:t xml:space="preserve"> er den unike referansen som viser at Toll</w:t>
      </w:r>
      <w:r w:rsidRPr="1D664C0D" w:rsidR="1F2BF871">
        <w:rPr>
          <w:lang w:val="nb-NO"/>
        </w:rPr>
        <w:t>etaten</w:t>
      </w:r>
      <w:r w:rsidRPr="1D664C0D" w:rsidR="005718FC">
        <w:rPr>
          <w:lang w:val="nb-NO"/>
        </w:rPr>
        <w:t xml:space="preserve"> har godkjent informasjonen som er sendt</w:t>
      </w:r>
      <w:r w:rsidRPr="1D664C0D" w:rsidR="002A3BCD">
        <w:rPr>
          <w:lang w:val="nb-NO"/>
        </w:rPr>
        <w:t xml:space="preserve"> </w:t>
      </w:r>
      <w:r w:rsidRPr="1D664C0D" w:rsidR="002A3BCD">
        <w:rPr>
          <w:lang w:val="nb-NO"/>
        </w:rPr>
        <w:t>etter alle logiske valideringer</w:t>
      </w:r>
      <w:r w:rsidRPr="1D664C0D" w:rsidR="005718FC">
        <w:rPr>
          <w:lang w:val="nb-NO"/>
        </w:rPr>
        <w:t>. Det er unikt for hvert nivå.</w:t>
      </w:r>
    </w:p>
    <w:p w:rsidRPr="00C475D2" w:rsidR="00905533" w:rsidRDefault="00DA5706" w14:paraId="6FBBEDFA" w14:textId="1A563DFA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Transport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 xml:space="preserve">) </w:t>
      </w:r>
      <w:r>
        <w:rPr>
          <w:lang w:val="nb-NO"/>
        </w:rPr>
        <w:t>skap</w:t>
      </w:r>
      <w:r w:rsidR="004405A2">
        <w:rPr>
          <w:lang w:val="nb-NO"/>
        </w:rPr>
        <w:t>e</w:t>
      </w:r>
      <w:r>
        <w:rPr>
          <w:lang w:val="nb-NO"/>
        </w:rPr>
        <w:t xml:space="preserve">r en </w:t>
      </w:r>
      <w:r w:rsidRPr="00C475D2" w:rsidR="00C475D2">
        <w:rPr>
          <w:lang w:val="nb-NO"/>
        </w:rPr>
        <w:t>t</w:t>
      </w:r>
      <w:r w:rsidRPr="00C475D2" w:rsidR="00905533">
        <w:rPr>
          <w:lang w:val="nb-NO"/>
        </w:rPr>
        <w:t>ransak</w:t>
      </w:r>
      <w:r w:rsidRPr="00C475D2" w:rsidR="00416A81">
        <w:rPr>
          <w:lang w:val="nb-NO"/>
        </w:rPr>
        <w:t>sj</w:t>
      </w:r>
      <w:r w:rsidRPr="00C475D2" w:rsidR="00905533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Pr="00C475D2" w:rsidR="00905533">
        <w:rPr>
          <w:lang w:val="nb-NO"/>
        </w:rPr>
        <w:t>equest</w:t>
      </w:r>
      <w:proofErr w:type="spellEnd"/>
      <w:r w:rsidRPr="00C475D2" w:rsidR="00905533">
        <w:rPr>
          <w:lang w:val="nb-NO"/>
        </w:rPr>
        <w:t>-id)</w:t>
      </w:r>
    </w:p>
    <w:p w:rsidRPr="00C475D2" w:rsidR="00905533" w:rsidRDefault="00905533" w14:paraId="17A58828" w14:textId="76A772C9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A87AB6">
        <w:rPr>
          <w:rFonts w:ascii="Wingdings" w:hAnsi="Wingdings" w:eastAsia="Wingdings" w:cs="Wingdings"/>
          <w:lang w:val="sv-SE"/>
        </w:rPr>
        <w:t>à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="005F04B2">
        <w:rPr>
          <w:lang w:val="nb-NO"/>
        </w:rPr>
        <w:t xml:space="preserve"> tilbake</w:t>
      </w:r>
      <w:r w:rsidRPr="00C475D2">
        <w:rPr>
          <w:lang w:val="nb-NO"/>
        </w:rPr>
        <w:t xml:space="preserve"> </w:t>
      </w:r>
      <w:r w:rsidRPr="00C475D2" w:rsidR="00C475D2">
        <w:rPr>
          <w:lang w:val="nb-NO"/>
        </w:rPr>
        <w:t>f</w:t>
      </w:r>
      <w:r w:rsidR="005F04B2">
        <w:rPr>
          <w:lang w:val="nb-NO"/>
        </w:rPr>
        <w:t>o</w:t>
      </w:r>
      <w:r w:rsidRPr="00C475D2" w:rsidR="00C475D2">
        <w:rPr>
          <w:lang w:val="nb-NO"/>
        </w:rPr>
        <w:t xml:space="preserve">r </w:t>
      </w:r>
      <w:r w:rsidRPr="00DA5706">
        <w:rPr>
          <w:lang w:val="nb-NO"/>
        </w:rPr>
        <w:t>Transport</w:t>
      </w:r>
      <w:r w:rsidR="001A4459">
        <w:rPr>
          <w:lang w:val="nb-NO"/>
        </w:rPr>
        <w:t>.</w:t>
      </w:r>
    </w:p>
    <w:p w:rsidRPr="00C475D2" w:rsidR="00905533" w:rsidRDefault="00DA5706" w14:paraId="4465356E" w14:textId="1846255D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Master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</w:t>
      </w:r>
      <w:r>
        <w:rPr>
          <w:lang w:val="nb-NO"/>
        </w:rPr>
        <w:t xml:space="preserve"> skap</w:t>
      </w:r>
      <w:r w:rsidR="004405A2">
        <w:rPr>
          <w:lang w:val="nb-NO"/>
        </w:rPr>
        <w:t>e</w:t>
      </w:r>
      <w:r>
        <w:rPr>
          <w:lang w:val="nb-NO"/>
        </w:rPr>
        <w:t>r e</w:t>
      </w:r>
      <w:r w:rsidRPr="00C475D2" w:rsidR="00905533">
        <w:rPr>
          <w:lang w:val="nb-NO"/>
        </w:rPr>
        <w:t xml:space="preserve">n </w:t>
      </w:r>
      <w:r w:rsidRPr="00C475D2" w:rsidR="00C475D2">
        <w:rPr>
          <w:lang w:val="nb-NO"/>
        </w:rPr>
        <w:t>t</w:t>
      </w:r>
      <w:r w:rsidRPr="00C475D2" w:rsidR="00905533">
        <w:rPr>
          <w:lang w:val="nb-NO"/>
        </w:rPr>
        <w:t>ransa</w:t>
      </w:r>
      <w:r w:rsidRPr="00C475D2" w:rsidR="00416A81">
        <w:rPr>
          <w:lang w:val="nb-NO"/>
        </w:rPr>
        <w:t>ksj</w:t>
      </w:r>
      <w:r w:rsidRPr="00C475D2" w:rsidR="00905533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Pr="00C475D2" w:rsidR="00905533">
        <w:rPr>
          <w:lang w:val="nb-NO"/>
        </w:rPr>
        <w:t>equest</w:t>
      </w:r>
      <w:proofErr w:type="spellEnd"/>
      <w:r w:rsidRPr="00C475D2" w:rsidR="00905533">
        <w:rPr>
          <w:lang w:val="nb-NO"/>
        </w:rPr>
        <w:t>-id</w:t>
      </w:r>
      <w:r>
        <w:rPr>
          <w:lang w:val="nb-NO"/>
        </w:rPr>
        <w:t>)</w:t>
      </w:r>
    </w:p>
    <w:p w:rsidRPr="00C475D2" w:rsidR="00905533" w:rsidRDefault="00905533" w14:paraId="79BFA110" w14:textId="3C7ACE26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>O</w:t>
      </w:r>
      <w:r w:rsidR="00C475D2">
        <w:rPr>
          <w:lang w:val="nb-NO"/>
        </w:rPr>
        <w:t>m</w:t>
      </w:r>
      <w:r w:rsidRPr="00C475D2">
        <w:rPr>
          <w:lang w:val="nb-NO"/>
        </w:rPr>
        <w:t xml:space="preserve">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A87AB6">
        <w:rPr>
          <w:rFonts w:ascii="Wingdings" w:hAnsi="Wingdings" w:eastAsia="Wingdings" w:cs="Wingdings"/>
          <w:lang w:val="sv-SE"/>
        </w:rPr>
        <w:t>à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får</w:t>
      </w:r>
      <w:r w:rsidR="00DA5706">
        <w:rPr>
          <w:lang w:val="nb-NO"/>
        </w:rPr>
        <w:t xml:space="preserve">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>unikt</w:t>
      </w:r>
      <w:r w:rsidR="005F04B2">
        <w:rPr>
          <w:lang w:val="nb-NO"/>
        </w:rPr>
        <w:t xml:space="preserve"> </w:t>
      </w:r>
      <w:r w:rsidRPr="005F04B2">
        <w:rPr>
          <w:b/>
          <w:bCs/>
          <w:lang w:val="nb-NO"/>
        </w:rPr>
        <w:t>MRN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Pr="00C475D2" w:rsidR="005F04B2">
        <w:rPr>
          <w:lang w:val="nb-NO"/>
        </w:rPr>
        <w:t xml:space="preserve"> </w:t>
      </w:r>
      <w:r w:rsidRPr="00C475D2" w:rsidR="00C475D2">
        <w:rPr>
          <w:lang w:val="nb-NO"/>
        </w:rPr>
        <w:t>f</w:t>
      </w:r>
      <w:r w:rsidR="005F04B2">
        <w:rPr>
          <w:lang w:val="nb-NO"/>
        </w:rPr>
        <w:t>o</w:t>
      </w:r>
      <w:r w:rsidRPr="00C475D2" w:rsidR="00C475D2">
        <w:rPr>
          <w:lang w:val="nb-NO"/>
        </w:rPr>
        <w:t xml:space="preserve">r </w:t>
      </w:r>
      <w:r w:rsidRPr="00DA5706">
        <w:rPr>
          <w:lang w:val="nb-NO"/>
        </w:rPr>
        <w:t xml:space="preserve">Master </w:t>
      </w:r>
      <w:proofErr w:type="spellStart"/>
      <w:r w:rsidRPr="00DA5706">
        <w:rPr>
          <w:lang w:val="nb-NO"/>
        </w:rPr>
        <w:t>Consignment</w:t>
      </w:r>
      <w:proofErr w:type="spellEnd"/>
    </w:p>
    <w:p w:rsidRPr="00DA5706" w:rsidR="00905533" w:rsidRDefault="00DA5706" w14:paraId="4792D66D" w14:textId="689E5628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House</w:t>
      </w:r>
      <w:r w:rsidRPr="00DA5706">
        <w:rPr>
          <w:lang w:val="nb-NO"/>
        </w:rPr>
        <w:t xml:space="preserve"> 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 skap</w:t>
      </w:r>
      <w:r w:rsidR="004405A2">
        <w:rPr>
          <w:lang w:val="nb-NO"/>
        </w:rPr>
        <w:t>e</w:t>
      </w:r>
      <w:r w:rsidRPr="00DA5706">
        <w:rPr>
          <w:lang w:val="nb-NO"/>
        </w:rPr>
        <w:t>r e</w:t>
      </w:r>
      <w:r w:rsidRPr="00DA5706" w:rsidR="00905533">
        <w:rPr>
          <w:lang w:val="nb-NO"/>
        </w:rPr>
        <w:t xml:space="preserve">n </w:t>
      </w:r>
      <w:r w:rsidRPr="00DA5706" w:rsidR="00C475D2">
        <w:rPr>
          <w:lang w:val="nb-NO"/>
        </w:rPr>
        <w:t>t</w:t>
      </w:r>
      <w:r w:rsidRPr="00DA5706" w:rsidR="00905533">
        <w:rPr>
          <w:lang w:val="nb-NO"/>
        </w:rPr>
        <w:t>ransa</w:t>
      </w:r>
      <w:r w:rsidRPr="00DA5706" w:rsidR="00C475D2">
        <w:rPr>
          <w:lang w:val="nb-NO"/>
        </w:rPr>
        <w:t>k</w:t>
      </w:r>
      <w:r w:rsidRPr="00DA5706" w:rsidR="00416A81">
        <w:rPr>
          <w:lang w:val="nb-NO"/>
        </w:rPr>
        <w:t>sj</w:t>
      </w:r>
      <w:r w:rsidRPr="00DA5706" w:rsidR="00905533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Pr="00DA5706" w:rsidR="00905533">
        <w:rPr>
          <w:lang w:val="nb-NO"/>
        </w:rPr>
        <w:t>equest</w:t>
      </w:r>
      <w:proofErr w:type="spellEnd"/>
      <w:r w:rsidRPr="00DA5706" w:rsidR="00905533">
        <w:rPr>
          <w:lang w:val="nb-NO"/>
        </w:rPr>
        <w:t>-id)</w:t>
      </w:r>
    </w:p>
    <w:p w:rsidRPr="005F04B2" w:rsidR="00905533" w:rsidRDefault="00905533" w14:paraId="6738F7ED" w14:textId="6FDF4BF3">
      <w:pPr>
        <w:pStyle w:val="CWBodyText"/>
        <w:numPr>
          <w:ilvl w:val="1"/>
          <w:numId w:val="15"/>
        </w:numPr>
        <w:rPr>
          <w:lang w:val="nb-NO"/>
        </w:rPr>
      </w:pPr>
      <w:r w:rsidRPr="005F04B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5F04B2">
        <w:rPr>
          <w:lang w:val="nb-NO"/>
        </w:rPr>
        <w:t xml:space="preserve"> </w:t>
      </w:r>
      <w:r w:rsidRPr="00A87AB6">
        <w:rPr>
          <w:rFonts w:ascii="Wingdings" w:hAnsi="Wingdings" w:eastAsia="Wingdings" w:cs="Wingdings"/>
          <w:lang w:val="en-US"/>
        </w:rPr>
        <w:t>à</w:t>
      </w:r>
      <w:r w:rsidRPr="005F04B2">
        <w:rPr>
          <w:lang w:val="nb-NO"/>
        </w:rPr>
        <w:t xml:space="preserve"> </w:t>
      </w:r>
      <w:r w:rsidRPr="005F04B2" w:rsid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Pr="005F04B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Pr="00C475D2" w:rsidR="005F04B2">
        <w:rPr>
          <w:lang w:val="nb-NO"/>
        </w:rPr>
        <w:t xml:space="preserve"> </w:t>
      </w:r>
      <w:r w:rsidRPr="005F04B2" w:rsidR="00C475D2">
        <w:rPr>
          <w:lang w:val="nb-NO"/>
        </w:rPr>
        <w:t>f</w:t>
      </w:r>
      <w:r w:rsidRPr="005F04B2" w:rsidR="005F04B2">
        <w:rPr>
          <w:lang w:val="nb-NO"/>
        </w:rPr>
        <w:t>o</w:t>
      </w:r>
      <w:r w:rsidRPr="005F04B2" w:rsidR="00C475D2">
        <w:rPr>
          <w:lang w:val="nb-NO"/>
        </w:rPr>
        <w:t xml:space="preserve">r </w:t>
      </w:r>
      <w:r w:rsidRPr="00DA5706">
        <w:rPr>
          <w:lang w:val="nb-NO"/>
        </w:rPr>
        <w:t xml:space="preserve">House </w:t>
      </w:r>
      <w:proofErr w:type="spellStart"/>
      <w:r w:rsidRPr="00DA5706">
        <w:rPr>
          <w:lang w:val="nb-NO"/>
        </w:rPr>
        <w:t>Consignment</w:t>
      </w:r>
      <w:proofErr w:type="spellEnd"/>
      <w:r w:rsidR="00BE7A3E">
        <w:rPr>
          <w:b/>
          <w:bCs/>
          <w:lang w:val="nb-NO"/>
        </w:rPr>
        <w:t xml:space="preserve"> </w:t>
      </w:r>
    </w:p>
    <w:p w:rsidRPr="001B4D4E" w:rsidR="001B4D4E" w:rsidP="00485614" w:rsidRDefault="001B4D4E" w14:paraId="0A41C6C1" w14:textId="237AB8D4">
      <w:pPr>
        <w:pStyle w:val="CWBodyText"/>
        <w:rPr>
          <w:lang w:val="nb-NO"/>
        </w:rPr>
      </w:pPr>
      <w:r w:rsidRPr="65B212C7" w:rsidR="001B4D4E">
        <w:rPr>
          <w:lang w:val="nb-NO"/>
        </w:rPr>
        <w:t>Når du har mottatt et MRN-</w:t>
      </w:r>
      <w:r w:rsidRPr="65B212C7" w:rsidR="001B4D4E">
        <w:rPr>
          <w:lang w:val="nb-NO"/>
        </w:rPr>
        <w:t>nr</w:t>
      </w:r>
      <w:r w:rsidRPr="65B212C7" w:rsidR="001B4D4E">
        <w:rPr>
          <w:lang w:val="nb-NO"/>
        </w:rPr>
        <w:t xml:space="preserve"> kan du fortsette å sende oppdateringer etter behov. MRN-</w:t>
      </w:r>
      <w:r w:rsidRPr="65B212C7" w:rsidR="001B4D4E">
        <w:rPr>
          <w:lang w:val="nb-NO"/>
        </w:rPr>
        <w:t>n</w:t>
      </w:r>
      <w:r w:rsidRPr="65B212C7" w:rsidR="001B4D4E">
        <w:rPr>
          <w:lang w:val="nb-NO"/>
        </w:rPr>
        <w:t>r</w:t>
      </w:r>
      <w:r w:rsidRPr="65B212C7" w:rsidR="001B4D4E">
        <w:rPr>
          <w:lang w:val="nb-NO"/>
        </w:rPr>
        <w:t xml:space="preserve"> vil aldri endres når det først er mottatt. Ved fremtidige valideringsfeil under oppdateringer endres transaksjons-ID men aldri MRN-nr.</w:t>
      </w:r>
    </w:p>
    <w:p w:rsidR="00664B76" w:rsidP="00664B76" w:rsidRDefault="00664B76" w14:paraId="2424C276" w14:textId="2C5D9430">
      <w:pPr>
        <w:pStyle w:val="HeadingNumbered3"/>
        <w:rPr/>
      </w:pPr>
      <w:bookmarkStart w:name="_Toc445327944" w:id="1110274866"/>
      <w:r w:rsidR="00664B76">
        <w:rPr/>
        <w:t>Overføring</w:t>
      </w:r>
      <w:r w:rsidR="00664B76">
        <w:rPr/>
        <w:t xml:space="preserve"> – </w:t>
      </w:r>
      <w:r w:rsidR="00664B76">
        <w:rPr/>
        <w:t>ikke</w:t>
      </w:r>
      <w:r w:rsidR="00664B76">
        <w:rPr/>
        <w:t xml:space="preserve"> </w:t>
      </w:r>
      <w:r w:rsidR="005A771F">
        <w:rPr/>
        <w:t>OK</w:t>
      </w:r>
      <w:bookmarkEnd w:id="1110274866"/>
    </w:p>
    <w:p w:rsidR="001B4D4E" w:rsidP="65B212C7" w:rsidRDefault="001B4D4E" w14:paraId="11A4425C" w14:textId="10C7708A">
      <w:pPr>
        <w:pStyle w:val="CWBodyText"/>
        <w:rPr>
          <w:lang w:val="nb-NO"/>
        </w:rPr>
      </w:pPr>
      <w:r w:rsidRPr="1D664C0D" w:rsidR="001B4D4E">
        <w:rPr>
          <w:lang w:val="nb-NO"/>
        </w:rPr>
        <w:t>Det kan være ulike årsaker til at en overføring ikke går gjennom. Det er forskjellige nivå</w:t>
      </w:r>
      <w:r w:rsidRPr="1D664C0D" w:rsidR="615BE542">
        <w:rPr>
          <w:lang w:val="nb-NO"/>
        </w:rPr>
        <w:t>er</w:t>
      </w:r>
      <w:r w:rsidRPr="1D664C0D" w:rsidR="001B4D4E">
        <w:rPr>
          <w:lang w:val="nb-NO"/>
        </w:rPr>
        <w:t xml:space="preserve"> av validering. Ref. til valideringsdelen </w:t>
      </w:r>
      <w:r w:rsidRPr="1D664C0D" w:rsidR="001A2B1B">
        <w:rPr>
          <w:lang w:val="nb-NO"/>
        </w:rPr>
        <w:t>i</w:t>
      </w:r>
      <w:r w:rsidRPr="1D664C0D" w:rsidR="001B4D4E">
        <w:rPr>
          <w:lang w:val="nb-NO"/>
        </w:rPr>
        <w:t xml:space="preserve"> dette dokumentet.</w:t>
      </w:r>
      <w:r w:rsidRPr="1D664C0D" w:rsidR="001A2B1B">
        <w:rPr>
          <w:lang w:val="nb-NO"/>
        </w:rPr>
        <w:t xml:space="preserve"> </w:t>
      </w:r>
      <w:r w:rsidRPr="1D664C0D" w:rsidR="001A2B1B">
        <w:rPr>
          <w:lang w:val="nb-NO"/>
        </w:rPr>
        <w:t>Maskinporten eller Tolle</w:t>
      </w:r>
      <w:r w:rsidRPr="1D664C0D" w:rsidR="40256139">
        <w:rPr>
          <w:lang w:val="nb-NO"/>
        </w:rPr>
        <w:t>tatens</w:t>
      </w:r>
      <w:r w:rsidRPr="1D664C0D" w:rsidR="001A2B1B">
        <w:rPr>
          <w:lang w:val="nb-NO"/>
        </w:rPr>
        <w:t xml:space="preserve"> mottak</w:t>
      </w:r>
      <w:r w:rsidRPr="1D664C0D" w:rsidR="001A2B1B">
        <w:rPr>
          <w:lang w:val="nb-NO"/>
        </w:rPr>
        <w:t>spunkt</w:t>
      </w:r>
      <w:r w:rsidRPr="1D664C0D" w:rsidR="001A2B1B">
        <w:rPr>
          <w:lang w:val="nb-NO"/>
        </w:rPr>
        <w:t xml:space="preserve"> kan være nede</w:t>
      </w:r>
      <w:r w:rsidRPr="1D664C0D" w:rsidR="001A2B1B">
        <w:rPr>
          <w:lang w:val="nb-NO"/>
        </w:rPr>
        <w:t xml:space="preserve">. Ref. til </w:t>
      </w:r>
      <w:r w:rsidRPr="1D664C0D" w:rsidR="001A2B1B">
        <w:rPr>
          <w:lang w:val="nb-NO"/>
        </w:rPr>
        <w:t>fe</w:t>
      </w:r>
      <w:r w:rsidRPr="1D664C0D" w:rsidR="33B5B382">
        <w:rPr>
          <w:lang w:val="nb-NO"/>
        </w:rPr>
        <w:t>i</w:t>
      </w:r>
      <w:r w:rsidRPr="1D664C0D" w:rsidR="001A2B1B">
        <w:rPr>
          <w:lang w:val="nb-NO"/>
        </w:rPr>
        <w:t>lh</w:t>
      </w:r>
      <w:r w:rsidRPr="1D664C0D" w:rsidR="04FD8F4F">
        <w:rPr>
          <w:lang w:val="nb-NO"/>
        </w:rPr>
        <w:t>å</w:t>
      </w:r>
      <w:r w:rsidRPr="1D664C0D" w:rsidR="001A2B1B">
        <w:rPr>
          <w:lang w:val="nb-NO"/>
        </w:rPr>
        <w:t>nteringsdelen</w:t>
      </w:r>
      <w:r w:rsidRPr="1D664C0D" w:rsidR="001A2B1B">
        <w:rPr>
          <w:lang w:val="nb-NO"/>
        </w:rPr>
        <w:t xml:space="preserve"> i dette dokument.</w:t>
      </w:r>
    </w:p>
    <w:p w:rsidR="00485614" w:rsidP="007105BF" w:rsidRDefault="0064561D" w14:paraId="7C2F1CA8" w14:textId="069C5432">
      <w:pPr>
        <w:pStyle w:val="HeadingNumbered2"/>
        <w:rPr/>
      </w:pPr>
      <w:bookmarkStart w:name="_Toc1908364370" w:id="1170301165"/>
      <w:r>
        <w:softHyphen/>
      </w:r>
      <w:r>
        <w:softHyphen/>
      </w:r>
      <w:r w:rsidR="00485614">
        <w:rPr/>
        <w:t>A</w:t>
      </w:r>
      <w:r w:rsidRPr="00485614" w:rsidR="00485614">
        <w:rPr/>
        <w:t>pplikasjon</w:t>
      </w:r>
      <w:r w:rsidR="00485614">
        <w:rPr/>
        <w:t>sflyt</w:t>
      </w:r>
      <w:bookmarkEnd w:id="1170301165"/>
      <w:r>
        <w:softHyphen/>
      </w:r>
      <w:r>
        <w:softHyphen/>
      </w:r>
    </w:p>
    <w:p w:rsidRPr="00384F58" w:rsidR="00384F58" w:rsidP="00384F58" w:rsidRDefault="00CA7DD3" w14:paraId="760203D9" w14:textId="0888E07F">
      <w:pPr>
        <w:pStyle w:val="CWBodyTex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B5F0B" wp14:editId="34391858">
                <wp:simplePos x="0" y="0"/>
                <wp:positionH relativeFrom="column">
                  <wp:posOffset>4708154</wp:posOffset>
                </wp:positionH>
                <wp:positionV relativeFrom="paragraph">
                  <wp:posOffset>328930</wp:posOffset>
                </wp:positionV>
                <wp:extent cx="921385" cy="266700"/>
                <wp:effectExtent l="0" t="0" r="18415" b="12700"/>
                <wp:wrapNone/>
                <wp:docPr id="20187943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66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E26B5" w:rsidR="00CE26B5" w:rsidP="00CE26B5" w:rsidRDefault="00CE26B5" w14:paraId="6F2ABDEC" w14:textId="77777777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7B705EC">
              <v:rect id="Rectangle 5" style="position:absolute;margin-left:370.7pt;margin-top:25.9pt;width:72.5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d8d8d8 [2734]" strokecolor="#0f2a46 [3205]" strokeweight=".5pt" w14:anchorId="2A3B5F0B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">
                <v:textbox>
                  <w:txbxContent>
                    <w:p w:rsidRPr="00CE26B5" w:rsidR="00CE26B5" w:rsidP="00CE26B5" w:rsidRDefault="00CE26B5" w14:paraId="7850B9FB" w14:textId="77777777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E47239" wp14:editId="232D2C33">
                <wp:simplePos x="0" y="0"/>
                <wp:positionH relativeFrom="column">
                  <wp:posOffset>4037477</wp:posOffset>
                </wp:positionH>
                <wp:positionV relativeFrom="paragraph">
                  <wp:posOffset>26914</wp:posOffset>
                </wp:positionV>
                <wp:extent cx="1561514" cy="386715"/>
                <wp:effectExtent l="12700" t="12700" r="13335" b="6985"/>
                <wp:wrapNone/>
                <wp:docPr id="65542207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E26B5" w:rsidR="00466B85" w:rsidP="00466B85" w:rsidRDefault="00466B85" w14:paraId="4F03FD42" w14:textId="04A03CD3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149425C8">
              <v:roundrect id="Rounded Rectangle 3" style="position:absolute;margin-left:317.9pt;margin-top:2.1pt;width:122.95pt;height:30.4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7" fillcolor="#0f2a46 [3205]" strokecolor="white [3201]" strokeweight="1.5pt" arcsize="10923f" w14:anchorId="2CE472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">
                <v:stroke joinstyle="miter"/>
                <v:textbox>
                  <w:txbxContent>
                    <w:p w:rsidRPr="00CE26B5" w:rsidR="00466B85" w:rsidP="00466B85" w:rsidRDefault="00466B85" w14:paraId="2C824D40" w14:textId="04A03CD3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House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8C1B94" wp14:editId="036A1565">
                <wp:simplePos x="0" y="0"/>
                <wp:positionH relativeFrom="column">
                  <wp:posOffset>3385380</wp:posOffset>
                </wp:positionH>
                <wp:positionV relativeFrom="paragraph">
                  <wp:posOffset>215021</wp:posOffset>
                </wp:positionV>
                <wp:extent cx="653171" cy="0"/>
                <wp:effectExtent l="0" t="63500" r="0" b="76200"/>
                <wp:wrapNone/>
                <wp:docPr id="2872735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347126C">
              <v:shapetype id="_x0000_t32" coordsize="21600,21600" o:oned="t" filled="f" o:spt="32" path="m,l21600,21600e" w14:anchorId="57B4ECAF">
                <v:path fillok="f" arrowok="t" o:connecttype="none"/>
                <o:lock v:ext="edit" shapetype="t"/>
              </v:shapetype>
              <v:shape id="Straight Arrow Connector 6" style="position:absolute;margin-left:266.55pt;margin-top:16.95pt;width:51.45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8]" strokeweight="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">
                <v:stroke joinstyle="miter" endarrow="block"/>
              </v:shape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ACC2A4" wp14:editId="3719D4BE">
                <wp:simplePos x="0" y="0"/>
                <wp:positionH relativeFrom="column">
                  <wp:posOffset>1314938</wp:posOffset>
                </wp:positionH>
                <wp:positionV relativeFrom="paragraph">
                  <wp:posOffset>218684</wp:posOffset>
                </wp:positionV>
                <wp:extent cx="653171" cy="0"/>
                <wp:effectExtent l="0" t="63500" r="0" b="76200"/>
                <wp:wrapNone/>
                <wp:docPr id="6322989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04196595">
              <v:shape id="Straight Arrow Connector 6" style="position:absolute;margin-left:103.55pt;margin-top:17.2pt;width:51.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8]" strokeweight=".5pt" type="#_x0000_t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" w14:anchorId="780EC563">
                <v:stroke joinstyle="miter" endarrow="block"/>
              </v:shape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0C9759" wp14:editId="6A8A43F9">
                <wp:simplePos x="0" y="0"/>
                <wp:positionH relativeFrom="column">
                  <wp:posOffset>1969477</wp:posOffset>
                </wp:positionH>
                <wp:positionV relativeFrom="paragraph">
                  <wp:posOffset>34241</wp:posOffset>
                </wp:positionV>
                <wp:extent cx="1420348" cy="386715"/>
                <wp:effectExtent l="12700" t="12700" r="15240" b="6985"/>
                <wp:wrapNone/>
                <wp:docPr id="187818532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348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E26B5" w:rsidR="00466B85" w:rsidP="00466B85" w:rsidRDefault="00466B85" w14:paraId="30EB5B42" w14:textId="74F41EEF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EEBA5DB">
              <v:roundrect id="_x0000_s1028" style="position:absolute;margin-left:155.1pt;margin-top:2.7pt;width:111.85pt;height:30.4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fillcolor="#0f2a46 [3205]" strokecolor="white [3201]" strokeweight="1.5pt" arcsize="10923f" w14:anchorId="440C97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">
                <v:stroke joinstyle="miter"/>
                <v:textbox>
                  <w:txbxContent>
                    <w:p w:rsidRPr="00CE26B5" w:rsidR="00466B85" w:rsidP="00466B85" w:rsidRDefault="00466B85" w14:paraId="37A6F006" w14:textId="74F41EEF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Master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ECC6EA" wp14:editId="6E34616B">
                <wp:simplePos x="0" y="0"/>
                <wp:positionH relativeFrom="column">
                  <wp:posOffset>83037</wp:posOffset>
                </wp:positionH>
                <wp:positionV relativeFrom="paragraph">
                  <wp:posOffset>32873</wp:posOffset>
                </wp:positionV>
                <wp:extent cx="1232291" cy="386862"/>
                <wp:effectExtent l="12700" t="12700" r="12700" b="6985"/>
                <wp:wrapNone/>
                <wp:docPr id="529440185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291" cy="386862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E26B5" w:rsidR="00466B85" w:rsidP="00466B85" w:rsidRDefault="00CE26B5" w14:paraId="630628EA" w14:textId="7BECEFCF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5A8894D1">
              <v:roundrect id="_x0000_s1029" style="position:absolute;margin-left:6.55pt;margin-top:2.6pt;width:97.05pt;height:30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fillcolor="#0f2a46 [3205]" strokecolor="white [3201]" strokeweight="1.5pt" arcsize="10923f" w14:anchorId="3DECC6E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">
                <v:stroke joinstyle="miter"/>
                <v:textbox>
                  <w:txbxContent>
                    <w:p w:rsidRPr="00CE26B5" w:rsidR="00466B85" w:rsidP="00466B85" w:rsidRDefault="00CE26B5" w14:paraId="159DC049" w14:textId="7BECEFCF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Transport</w:t>
                      </w:r>
                    </w:p>
                  </w:txbxContent>
                </v:textbox>
              </v:roundrect>
            </w:pict>
          </mc:Fallback>
        </mc:AlternateContent>
      </w:r>
      <w:r w:rsidR="00466B85">
        <w:rPr>
          <w:rFonts w:ascii="Helvetica Neue" w:hAnsi="Helvetica Neue" w:cs="Helvetica Neue"/>
          <w:color w:val="000000"/>
          <w:lang w:val="en-GB"/>
        </w:rPr>
        <w:t xml:space="preserve">            </w:t>
      </w:r>
    </w:p>
    <w:p w:rsidR="00927E1D" w:rsidP="003F08F8" w:rsidRDefault="00CA7DD3" w14:paraId="5C37F153" w14:textId="598A2B57" w14:noSpellErr="1">
      <w:pPr>
        <w:pStyle w:val="CW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6EB240" wp14:editId="422DE9D4">
                <wp:simplePos x="0" y="0"/>
                <wp:positionH relativeFrom="column">
                  <wp:posOffset>497406</wp:posOffset>
                </wp:positionH>
                <wp:positionV relativeFrom="paragraph">
                  <wp:posOffset>10113</wp:posOffset>
                </wp:positionV>
                <wp:extent cx="875421" cy="253219"/>
                <wp:effectExtent l="0" t="0" r="13970" b="13970"/>
                <wp:wrapNone/>
                <wp:docPr id="6118824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421" cy="2532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E26B5" w:rsidR="00CE26B5" w:rsidP="00CE26B5" w:rsidRDefault="00CE26B5" w14:paraId="5FA365C7" w14:textId="1917A1BA">
                            <w:pPr>
                              <w:jc w:val="center"/>
                              <w:rPr>
                                <w:color w:val="000000" w:themeColor="accent5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22E0044">
              <v:rect id="_x0000_s1030" style="position:absolute;margin-left:39.15pt;margin-top:.8pt;width:68.95pt;height:19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fillcolor="#d8d8d8 [2734]" strokecolor="#0f2a46 [3205]" strokeweight=".5pt" w14:anchorId="216EB2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">
                <v:textbox>
                  <w:txbxContent>
                    <w:p w:rsidRPr="00CE26B5" w:rsidR="00CE26B5" w:rsidP="00CE26B5" w:rsidRDefault="00CE26B5" w14:paraId="57C648C4" w14:textId="1917A1BA">
                      <w:pPr>
                        <w:jc w:val="center"/>
                        <w:rPr>
                          <w:color w:val="000000" w:themeColor="accent5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1955D9" wp14:editId="4E76A138">
                <wp:simplePos x="0" y="0"/>
                <wp:positionH relativeFrom="column">
                  <wp:posOffset>2465578</wp:posOffset>
                </wp:positionH>
                <wp:positionV relativeFrom="paragraph">
                  <wp:posOffset>6350</wp:posOffset>
                </wp:positionV>
                <wp:extent cx="962660" cy="252730"/>
                <wp:effectExtent l="0" t="0" r="15240" b="13970"/>
                <wp:wrapNone/>
                <wp:docPr id="10422551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2527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CE26B5" w:rsidR="00CE26B5" w:rsidP="00CE26B5" w:rsidRDefault="00CE26B5" w14:paraId="3A7B6A65" w14:textId="77777777">
                            <w:pPr>
                              <w:jc w:val="center"/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</w:pPr>
                            <w:proofErr w:type="spellStart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Lagre</w:t>
                            </w:r>
                            <w:proofErr w:type="spellEnd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/</w:t>
                            </w:r>
                            <w:proofErr w:type="spellStart"/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Send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27DFF59">
              <v:rect id="_x0000_s1031" style="position:absolute;margin-left:194.15pt;margin-top:.5pt;width:75.8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fillcolor="#d8d8d8 [2734]" strokecolor="#0f2a46 [3205]" strokeweight=".5pt" w14:anchorId="551955D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">
                <v:textbox>
                  <w:txbxContent>
                    <w:p w:rsidRPr="00CE26B5" w:rsidR="00CE26B5" w:rsidP="00CE26B5" w:rsidRDefault="00CE26B5" w14:paraId="1C3A85A3" w14:textId="77777777">
                      <w:pPr>
                        <w:jc w:val="center"/>
                        <w:rPr>
                          <w:color w:val="000000" w:themeColor="accent5"/>
                          <w:szCs w:val="20"/>
                          <w:lang w:val="sv-SE"/>
                        </w:rPr>
                      </w:pPr>
                      <w:proofErr w:type="spellStart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Lagre</w:t>
                      </w:r>
                      <w:proofErr w:type="spellEnd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/</w:t>
                      </w:r>
                      <w:proofErr w:type="spellStart"/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Send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Pr="00192B2E" w:rsidR="00192B2E" w:rsidP="00192B2E" w:rsidRDefault="00927E1D" w14:paraId="06403FAD" w14:textId="63056464">
      <w:pPr>
        <w:pStyle w:val="HeadingNumbered2"/>
        <w:rPr/>
      </w:pPr>
      <w:bookmarkStart w:name="_Toc1914534284" w:id="407765087"/>
      <w:r w:rsidR="00927E1D">
        <w:rPr/>
        <w:t>Valideringsnivåer</w:t>
      </w:r>
      <w:bookmarkEnd w:id="407765087"/>
    </w:p>
    <w:p w:rsidRPr="00192B2E" w:rsidR="00192B2E" w:rsidP="00927E1D" w:rsidRDefault="00192B2E" w14:paraId="7029CF1A" w14:textId="268C3747">
      <w:pPr>
        <w:pStyle w:val="CWBodyText"/>
        <w:rPr>
          <w:lang w:val="nb-NO"/>
        </w:rPr>
      </w:pPr>
      <w:r w:rsidRPr="1D664C0D" w:rsidR="00192B2E">
        <w:rPr>
          <w:lang w:val="nb-NO"/>
        </w:rPr>
        <w:t xml:space="preserve">Alle valideringsfeil returnerer en tekst om hva som må </w:t>
      </w:r>
      <w:r w:rsidRPr="1D664C0D" w:rsidR="50FAA0AD">
        <w:rPr>
          <w:lang w:val="nb-NO"/>
        </w:rPr>
        <w:t>rettes opp</w:t>
      </w:r>
      <w:r w:rsidRPr="1D664C0D" w:rsidR="00192B2E">
        <w:rPr>
          <w:lang w:val="nb-NO"/>
        </w:rPr>
        <w:t>.</w:t>
      </w:r>
      <w:r w:rsidRPr="1D664C0D" w:rsidR="00192B2E">
        <w:rPr>
          <w:lang w:val="nb-NO"/>
        </w:rPr>
        <w:t xml:space="preserve"> Teksten er alltid synlig i bildet og loggen</w:t>
      </w:r>
      <w:r w:rsidRPr="1D664C0D" w:rsidR="00192B2E">
        <w:rPr>
          <w:lang w:val="nb-NO"/>
        </w:rPr>
        <w:t>.</w:t>
      </w:r>
    </w:p>
    <w:p w:rsidR="00C23FBC" w:rsidP="00927E1D" w:rsidRDefault="00192B2E" w14:paraId="0E9CE0C8" w14:textId="6A2A346B">
      <w:pPr>
        <w:pStyle w:val="CWBodyText"/>
        <w:rPr>
          <w:lang w:val="sv-SE"/>
        </w:rPr>
      </w:pPr>
      <w:r>
        <w:rPr>
          <w:lang w:val="sv-SE"/>
        </w:rPr>
        <w:t>Nivåer</w:t>
      </w:r>
      <w:r w:rsidR="00C23FBC">
        <w:rPr>
          <w:lang w:val="sv-SE"/>
        </w:rPr>
        <w:t>:</w:t>
      </w:r>
    </w:p>
    <w:p w:rsidR="00927E1D" w:rsidRDefault="00C23FBC" w14:paraId="2318D408" w14:textId="4AE3E9D6">
      <w:pPr>
        <w:pStyle w:val="CWBodyText"/>
        <w:numPr>
          <w:ilvl w:val="0"/>
          <w:numId w:val="16"/>
        </w:numPr>
        <w:rPr>
          <w:lang w:val="sv-SE"/>
        </w:rPr>
      </w:pPr>
      <w:r w:rsidRPr="65B212C7" w:rsidR="00C23FBC">
        <w:rPr>
          <w:lang w:val="sv-SE"/>
        </w:rPr>
        <w:t>N</w:t>
      </w:r>
      <w:r w:rsidRPr="65B212C7" w:rsidR="00C23FBC">
        <w:rPr>
          <w:lang w:val="sv-SE"/>
        </w:rPr>
        <w:t>ivå</w:t>
      </w:r>
      <w:r w:rsidRPr="65B212C7" w:rsidR="00C23FBC">
        <w:rPr>
          <w:lang w:val="sv-SE"/>
        </w:rPr>
        <w:t xml:space="preserve">-1 </w:t>
      </w:r>
      <w:r>
        <w:tab/>
      </w:r>
      <w:r>
        <w:tab/>
      </w:r>
      <w:r w:rsidRPr="65B212C7" w:rsidR="00C23FBC">
        <w:rPr>
          <w:lang w:val="sv-SE"/>
        </w:rPr>
        <w:t>SYSPED</w:t>
      </w:r>
      <w:r w:rsidRPr="65B212C7" w:rsidR="00C23FBC">
        <w:rPr>
          <w:lang w:val="sv-SE"/>
        </w:rPr>
        <w:t>-</w:t>
      </w:r>
      <w:r w:rsidRPr="65B212C7" w:rsidR="00C23FBC">
        <w:rPr>
          <w:lang w:val="sv-SE"/>
        </w:rPr>
        <w:t>e</w:t>
      </w:r>
      <w:r w:rsidRPr="65B212C7" w:rsidR="3823F716">
        <w:rPr>
          <w:lang w:val="sv-SE"/>
        </w:rPr>
        <w:t>S</w:t>
      </w:r>
      <w:r w:rsidRPr="65B212C7" w:rsidR="00C23FBC">
        <w:rPr>
          <w:lang w:val="sv-SE"/>
        </w:rPr>
        <w:t>pedsg</w:t>
      </w:r>
      <w:r w:rsidRPr="65B212C7" w:rsidR="00C23FBC">
        <w:rPr>
          <w:lang w:val="sv-SE"/>
        </w:rPr>
        <w:t xml:space="preserve">. </w:t>
      </w:r>
    </w:p>
    <w:p w:rsidRPr="00C23FBC" w:rsidR="00C23FBC" w:rsidRDefault="00C23FBC" w14:paraId="062F5C56" w14:textId="14017627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-2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før tildelt MRN-nr</w:t>
      </w:r>
      <w:r w:rsidR="00192B2E">
        <w:rPr>
          <w:lang w:val="nb-NO"/>
        </w:rPr>
        <w:t>.</w:t>
      </w:r>
    </w:p>
    <w:p w:rsidRPr="00C23FBC" w:rsidR="00C23FBC" w:rsidRDefault="00C23FBC" w14:paraId="4D59307F" w14:textId="2F6E6B53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-3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etter tildelt MRN-nr</w:t>
      </w:r>
      <w:r>
        <w:rPr>
          <w:lang w:val="nb-NO"/>
        </w:rPr>
        <w:t>.</w:t>
      </w:r>
    </w:p>
    <w:p w:rsidRPr="00C23FBC" w:rsidR="00927E1D" w:rsidRDefault="00927E1D" w14:paraId="01E0EEE7" w14:textId="6931D1F8">
      <w:pPr>
        <w:rPr>
          <w:color w:val="000000" w:themeColor="accent5"/>
          <w:sz w:val="22"/>
          <w:lang w:val="nb-NO"/>
        </w:rPr>
      </w:pPr>
      <w:r w:rsidRPr="00C23FBC">
        <w:rPr>
          <w:lang w:val="nb-NO"/>
        </w:rPr>
        <w:br w:type="page"/>
      </w:r>
    </w:p>
    <w:p w:rsidR="00367C98" w:rsidRDefault="00367C98" w14:paraId="78344E6B" w14:textId="65691F7B" w14:noSpellErr="1">
      <w:pPr>
        <w:pStyle w:val="HeadingNumbered1"/>
        <w:numPr>
          <w:ilvl w:val="0"/>
          <w:numId w:val="13"/>
        </w:numPr>
        <w:rPr/>
      </w:pPr>
      <w:bookmarkStart w:name="_Toc1939580467" w:id="402467321"/>
      <w:r w:rsidR="00367C98">
        <w:rPr/>
        <w:t>GUI</w:t>
      </w:r>
      <w:bookmarkEnd w:id="402467321"/>
    </w:p>
    <w:p w:rsidR="00CA7DD3" w:rsidP="00431A64" w:rsidRDefault="00367C98" w14:paraId="3751089C" w14:textId="10E3AB09" w14:noSpellErr="1">
      <w:pPr>
        <w:pStyle w:val="HeadingNumbered2"/>
        <w:rPr/>
      </w:pPr>
      <w:bookmarkStart w:name="_Toc2146899767" w:id="346574330"/>
      <w:r w:rsidR="00367C98">
        <w:rPr/>
        <w:t>Transport</w:t>
      </w:r>
      <w:bookmarkEnd w:id="346574330"/>
    </w:p>
    <w:p w:rsidR="00256839" w:rsidP="00367C98" w:rsidRDefault="003F5509" w14:paraId="4BFCF7BD" w14:textId="4E0788FF">
      <w:pPr>
        <w:pStyle w:val="CWBodyText"/>
        <w:rPr>
          <w:lang w:val="nb-NO"/>
        </w:rPr>
      </w:pPr>
      <w:r>
        <w:rPr>
          <w:lang w:val="nb-NO"/>
        </w:rPr>
        <w:t>T</w:t>
      </w:r>
      <w:r w:rsidRPr="00E5640F" w:rsidR="00E5640F">
        <w:rPr>
          <w:lang w:val="nb-NO"/>
        </w:rPr>
        <w:t xml:space="preserve">ransportliste med </w:t>
      </w:r>
      <w:proofErr w:type="spellStart"/>
      <w:r w:rsidRPr="00E5640F" w:rsidR="00E5640F">
        <w:rPr>
          <w:lang w:val="nb-NO"/>
        </w:rPr>
        <w:t>søkefilter</w:t>
      </w:r>
      <w:proofErr w:type="spellEnd"/>
      <w:r w:rsidRPr="00E5640F" w:rsidR="00E5640F">
        <w:rPr>
          <w:lang w:val="nb-NO"/>
        </w:rPr>
        <w:t xml:space="preserve"> og raskt </w:t>
      </w:r>
      <w:proofErr w:type="spellStart"/>
      <w:r w:rsidRPr="00E5640F" w:rsidR="00E5640F">
        <w:rPr>
          <w:i/>
          <w:iCs/>
          <w:lang w:val="nb-NO"/>
        </w:rPr>
        <w:t>search</w:t>
      </w:r>
      <w:proofErr w:type="spellEnd"/>
      <w:r w:rsidRPr="00E5640F" w:rsidR="00E5640F">
        <w:rPr>
          <w:i/>
          <w:iCs/>
          <w:lang w:val="nb-NO"/>
        </w:rPr>
        <w:t>-as-</w:t>
      </w:r>
      <w:proofErr w:type="spellStart"/>
      <w:r w:rsidRPr="00E5640F" w:rsidR="00E5640F">
        <w:rPr>
          <w:i/>
          <w:iCs/>
          <w:lang w:val="nb-NO"/>
        </w:rPr>
        <w:t>you</w:t>
      </w:r>
      <w:proofErr w:type="spellEnd"/>
      <w:r w:rsidRPr="00E5640F" w:rsidR="00E5640F">
        <w:rPr>
          <w:i/>
          <w:iCs/>
          <w:lang w:val="nb-NO"/>
        </w:rPr>
        <w:t>-</w:t>
      </w:r>
      <w:proofErr w:type="spellStart"/>
      <w:r w:rsidRPr="00E5640F" w:rsidR="00E5640F">
        <w:rPr>
          <w:i/>
          <w:iCs/>
          <w:lang w:val="nb-NO"/>
        </w:rPr>
        <w:t>write</w:t>
      </w:r>
      <w:proofErr w:type="spellEnd"/>
      <w:r w:rsidR="00E5640F">
        <w:rPr>
          <w:lang w:val="nb-NO"/>
        </w:rPr>
        <w:t xml:space="preserve"> boks</w:t>
      </w:r>
      <w:r w:rsidR="00256839">
        <w:rPr>
          <w:noProof/>
          <w:lang w:val="en-US"/>
        </w:rPr>
        <w:drawing>
          <wp:inline distT="0" distB="0" distL="0" distR="0" wp14:anchorId="73F51C00" wp14:editId="6EB8A424">
            <wp:extent cx="5718810" cy="2494455"/>
            <wp:effectExtent l="12700" t="12700" r="8890" b="7620"/>
            <wp:docPr id="5253128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28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29" cy="2510253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5509" w:rsidP="00367C98" w:rsidRDefault="003F5509" w14:paraId="1CB5DCCE" w14:textId="77777777">
      <w:pPr>
        <w:pStyle w:val="CWBodyText"/>
        <w:rPr>
          <w:lang w:val="nb-NO"/>
        </w:rPr>
      </w:pPr>
    </w:p>
    <w:p w:rsidR="00487B90" w:rsidP="00367C98" w:rsidRDefault="003F5509" w14:paraId="74798349" w14:textId="4AE216E6">
      <w:pPr>
        <w:pStyle w:val="CWBodyText"/>
        <w:rPr>
          <w:lang w:val="nb-NO"/>
        </w:rPr>
      </w:pPr>
      <w:r>
        <w:rPr>
          <w:lang w:val="nb-NO"/>
        </w:rPr>
        <w:t>T</w:t>
      </w:r>
      <w:r w:rsidRPr="00E5640F">
        <w:rPr>
          <w:lang w:val="nb-NO"/>
        </w:rPr>
        <w:t>ransport</w:t>
      </w:r>
      <w:r>
        <w:rPr>
          <w:lang w:val="nb-NO"/>
        </w:rPr>
        <w:t>nivå</w:t>
      </w:r>
      <w:r w:rsidRPr="00E5640F">
        <w:rPr>
          <w:lang w:val="nb-NO"/>
        </w:rPr>
        <w:t xml:space="preserve"> med </w:t>
      </w:r>
      <w:r w:rsidRPr="003F5509">
        <w:rPr>
          <w:lang w:val="nb-NO"/>
        </w:rPr>
        <w:t xml:space="preserve">ulike informasjonselementer og en liste over </w:t>
      </w:r>
      <w:r>
        <w:rPr>
          <w:lang w:val="nb-NO"/>
        </w:rPr>
        <w:t xml:space="preserve">Master </w:t>
      </w:r>
      <w:proofErr w:type="spellStart"/>
      <w:r>
        <w:rPr>
          <w:lang w:val="nb-NO"/>
        </w:rPr>
        <w:t>Consignments</w:t>
      </w:r>
      <w:proofErr w:type="spellEnd"/>
      <w:r>
        <w:rPr>
          <w:noProof/>
          <w:lang w:val="nb-NO"/>
        </w:rPr>
        <w:drawing>
          <wp:inline distT="0" distB="0" distL="0" distR="0" wp14:anchorId="4DC01706" wp14:editId="6EA4C0D0">
            <wp:extent cx="5731510" cy="2707640"/>
            <wp:effectExtent l="12700" t="12700" r="8890" b="10160"/>
            <wp:docPr id="10450953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36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3F5509" w:rsidR="00487B90" w:rsidP="003F5509" w:rsidRDefault="003F5509" w14:paraId="64634F5B" w14:textId="46928C8B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:rsidRPr="00B130DB" w:rsidR="00367C98" w:rsidP="00367C98" w:rsidRDefault="00367C98" w14:paraId="241459BA" w14:textId="38C43B39" w14:noSpellErr="1">
      <w:pPr>
        <w:pStyle w:val="HeadingNumbered2"/>
        <w:rPr/>
      </w:pPr>
      <w:bookmarkStart w:name="_Toc1790931459" w:id="2070351370"/>
      <w:r w:rsidR="00367C98">
        <w:rPr/>
        <w:t>Master Consignment</w:t>
      </w:r>
      <w:bookmarkEnd w:id="2070351370"/>
    </w:p>
    <w:p w:rsidRPr="005867BB" w:rsidR="00367C98" w:rsidP="005867BB" w:rsidRDefault="00FD493D" w14:paraId="3E677748" w14:textId="58E0C979">
      <w:pPr>
        <w:pStyle w:val="CWBodyText"/>
        <w:rPr>
          <w:lang w:val="nb-NO"/>
        </w:rPr>
      </w:pPr>
      <w:r w:rsidRPr="1D664C0D" w:rsidR="00FD493D">
        <w:rPr>
          <w:lang w:val="nb-NO"/>
        </w:rPr>
        <w:t xml:space="preserve">Masternivå med ulike informasjonselementer og en liste over House </w:t>
      </w:r>
      <w:r w:rsidRPr="1D664C0D" w:rsidR="00FD493D">
        <w:rPr>
          <w:lang w:val="nb-NO"/>
        </w:rPr>
        <w:t>Consignment</w:t>
      </w:r>
      <w:r w:rsidRPr="1D664C0D" w:rsidR="00FD493D">
        <w:rPr>
          <w:lang w:val="nb-NO"/>
        </w:rPr>
        <w:t>.</w:t>
      </w:r>
    </w:p>
    <w:p w:rsidR="005867BB" w:rsidP="00367C98" w:rsidRDefault="005867BB" w14:paraId="0BACA785" w14:textId="3754016F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CC7E3CE" wp14:editId="19B32A7D">
            <wp:extent cx="5731510" cy="2689860"/>
            <wp:effectExtent l="12700" t="12700" r="8890" b="15240"/>
            <wp:docPr id="20983603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034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40" cy="270132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FD493D" w:rsidR="00FD493D" w:rsidP="00367C98" w:rsidRDefault="00FD493D" w14:paraId="11015B14" w14:textId="77777777">
      <w:pPr>
        <w:pStyle w:val="CWBodyText"/>
        <w:rPr>
          <w:lang w:val="nb-NO"/>
        </w:rPr>
      </w:pPr>
    </w:p>
    <w:p w:rsidRPr="00FD493D" w:rsidR="00367C98" w:rsidP="00367C98" w:rsidRDefault="00367C98" w14:paraId="46DB0BD3" w14:textId="31F4CF68">
      <w:pPr>
        <w:pStyle w:val="HeadingNumbered2"/>
        <w:rPr>
          <w:lang w:val="nb-NO"/>
        </w:rPr>
      </w:pPr>
      <w:bookmarkStart w:name="_Toc937179212" w:id="981496045"/>
      <w:r w:rsidRPr="6EC3D390" w:rsidR="00367C98">
        <w:rPr>
          <w:lang w:val="nb-NO"/>
        </w:rPr>
        <w:t xml:space="preserve">House </w:t>
      </w:r>
      <w:r w:rsidRPr="6EC3D390" w:rsidR="00367C98">
        <w:rPr>
          <w:lang w:val="nb-NO"/>
        </w:rPr>
        <w:t>Consignment</w:t>
      </w:r>
      <w:bookmarkEnd w:id="981496045"/>
    </w:p>
    <w:p w:rsidR="00367C98" w:rsidP="00367C98" w:rsidRDefault="005867BB" w14:paraId="0083442C" w14:textId="63ED5E94">
      <w:pPr>
        <w:pStyle w:val="CWBodyText"/>
        <w:rPr>
          <w:lang w:val="nb-NO"/>
        </w:rPr>
      </w:pPr>
      <w:r>
        <w:rPr>
          <w:lang w:val="nb-NO"/>
        </w:rPr>
        <w:t>Housenivå</w:t>
      </w:r>
      <w:r w:rsidRPr="005867BB">
        <w:rPr>
          <w:lang w:val="nb-NO"/>
        </w:rPr>
        <w:t xml:space="preserve"> med ulike informasjonselementer</w:t>
      </w:r>
    </w:p>
    <w:p w:rsidR="00256839" w:rsidP="00557452" w:rsidRDefault="005867BB" w14:paraId="5E24B795" w14:textId="2F7F1E4E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2E4A67F" wp14:editId="583DC1B8">
            <wp:extent cx="5731510" cy="2715895"/>
            <wp:effectExtent l="12700" t="12700" r="8890" b="14605"/>
            <wp:docPr id="13364018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1871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7452" w:rsidRDefault="00557452" w14:paraId="44E30E78" w14:textId="546F431D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:rsidR="006D6E0F" w:rsidRDefault="006D6E0F" w14:paraId="08E0A16A" w14:textId="4C817065" w14:noSpellErr="1">
      <w:pPr>
        <w:pStyle w:val="HeadingNumbered1"/>
        <w:numPr>
          <w:ilvl w:val="0"/>
          <w:numId w:val="13"/>
        </w:numPr>
        <w:rPr/>
      </w:pPr>
      <w:bookmarkStart w:name="_Toc978988142" w:id="1150174089"/>
      <w:r w:rsidR="006D6E0F">
        <w:rPr/>
        <w:t>S</w:t>
      </w:r>
      <w:r w:rsidR="003E0F14">
        <w:rPr/>
        <w:t>end</w:t>
      </w:r>
      <w:bookmarkEnd w:id="1150174089"/>
    </w:p>
    <w:p w:rsidR="004B695A" w:rsidP="006D6E0F" w:rsidRDefault="004B695A" w14:paraId="7CD57EDC" w14:textId="20C048D6">
      <w:pPr>
        <w:pStyle w:val="CWBodyText"/>
        <w:rPr>
          <w:lang w:val="nb-NO"/>
        </w:rPr>
      </w:pPr>
      <w:r w:rsidRPr="1D664C0D" w:rsidR="004B695A">
        <w:rPr>
          <w:lang w:val="nb-NO"/>
        </w:rPr>
        <w:t>SYSPED-</w:t>
      </w:r>
      <w:r w:rsidRPr="1D664C0D" w:rsidR="004B695A">
        <w:rPr>
          <w:lang w:val="nb-NO"/>
        </w:rPr>
        <w:t>e</w:t>
      </w:r>
      <w:r w:rsidRPr="1D664C0D" w:rsidR="28A094B1">
        <w:rPr>
          <w:lang w:val="nb-NO"/>
        </w:rPr>
        <w:t>S</w:t>
      </w:r>
      <w:r w:rsidRPr="1D664C0D" w:rsidR="004B695A">
        <w:rPr>
          <w:lang w:val="nb-NO"/>
        </w:rPr>
        <w:t>pedsg</w:t>
      </w:r>
      <w:r w:rsidRPr="1D664C0D" w:rsidR="004B695A">
        <w:rPr>
          <w:lang w:val="nb-NO"/>
        </w:rPr>
        <w:t xml:space="preserve"> overfører informasjonen til Tolle</w:t>
      </w:r>
      <w:r w:rsidRPr="1D664C0D" w:rsidR="6638511E">
        <w:rPr>
          <w:lang w:val="nb-NO"/>
        </w:rPr>
        <w:t>taten</w:t>
      </w:r>
      <w:r w:rsidRPr="1D664C0D" w:rsidR="004B695A">
        <w:rPr>
          <w:lang w:val="nb-NO"/>
        </w:rPr>
        <w:t xml:space="preserve"> via SEND-knappen. Det er ingen prosess som asynkront sender informasjonen (som f.eks. FTP-overføring i </w:t>
      </w:r>
      <w:r w:rsidRPr="1D664C0D" w:rsidR="561B4EE0">
        <w:rPr>
          <w:lang w:val="nb-NO"/>
        </w:rPr>
        <w:t>TVINN</w:t>
      </w:r>
      <w:r w:rsidRPr="1D664C0D" w:rsidR="004B695A">
        <w:rPr>
          <w:lang w:val="nb-NO"/>
        </w:rPr>
        <w:t xml:space="preserve">). </w:t>
      </w:r>
    </w:p>
    <w:p w:rsidRPr="00836473" w:rsidR="004B695A" w:rsidP="006D6E0F" w:rsidRDefault="004B695A" w14:paraId="520FA64D" w14:textId="5714FE71">
      <w:pPr>
        <w:pStyle w:val="CWBodyText"/>
        <w:rPr>
          <w:lang w:val="nb-NO"/>
        </w:rPr>
      </w:pPr>
      <w:r w:rsidRPr="1D664C0D" w:rsidR="004B695A">
        <w:rPr>
          <w:b w:val="1"/>
          <w:bCs w:val="1"/>
          <w:lang w:val="nb-NO"/>
        </w:rPr>
        <w:t>Brukeren bestemmer selv</w:t>
      </w:r>
      <w:r w:rsidRPr="1D664C0D" w:rsidR="004B695A">
        <w:rPr>
          <w:lang w:val="nb-NO"/>
        </w:rPr>
        <w:t xml:space="preserve"> </w:t>
      </w:r>
      <w:r w:rsidRPr="1D664C0D" w:rsidR="004B695A">
        <w:rPr>
          <w:lang w:val="nb-NO"/>
        </w:rPr>
        <w:t xml:space="preserve">når informasjonen skal sendes. Ventetiden varierer mellom 3-5 sekunder per sending. </w:t>
      </w:r>
      <w:r w:rsidRPr="1D664C0D" w:rsidR="004B695A">
        <w:rPr>
          <w:lang w:val="nb-NO"/>
        </w:rPr>
        <w:t>Hvert nivå har sin egen SEND-knapp.</w:t>
      </w:r>
      <w:r w:rsidRPr="1D664C0D" w:rsidR="00126933">
        <w:rPr>
          <w:lang w:val="nb-NO"/>
        </w:rPr>
        <w:t xml:space="preserve"> </w:t>
      </w:r>
      <w:r w:rsidRPr="1D664C0D" w:rsidR="00836473">
        <w:rPr>
          <w:lang w:val="nb-NO"/>
        </w:rPr>
        <w:t xml:space="preserve">En god arbeidsflyt er å lagre og sende samtidig, så alt </w:t>
      </w:r>
      <w:r w:rsidRPr="1D664C0D" w:rsidR="00836473">
        <w:rPr>
          <w:lang w:val="nb-NO"/>
        </w:rPr>
        <w:t>er klart</w:t>
      </w:r>
      <w:r w:rsidRPr="1D664C0D" w:rsidR="00836473">
        <w:rPr>
          <w:lang w:val="nb-NO"/>
        </w:rPr>
        <w:t xml:space="preserve"> på nivået </w:t>
      </w:r>
      <w:r w:rsidRPr="1D664C0D" w:rsidR="0081742B">
        <w:rPr>
          <w:lang w:val="nb-NO"/>
        </w:rPr>
        <w:t>man</w:t>
      </w:r>
      <w:r w:rsidRPr="1D664C0D" w:rsidR="00836473">
        <w:rPr>
          <w:lang w:val="nb-NO"/>
        </w:rPr>
        <w:t xml:space="preserve"> </w:t>
      </w:r>
      <w:r w:rsidRPr="1D664C0D" w:rsidR="2ABF9A92">
        <w:rPr>
          <w:lang w:val="nb-NO"/>
        </w:rPr>
        <w:t>jobber</w:t>
      </w:r>
      <w:r w:rsidRPr="1D664C0D" w:rsidR="00836473">
        <w:rPr>
          <w:lang w:val="nb-NO"/>
        </w:rPr>
        <w:t xml:space="preserve"> på</w:t>
      </w:r>
      <w:r w:rsidRPr="1D664C0D" w:rsidR="00836473">
        <w:rPr>
          <w:lang w:val="nb-NO"/>
        </w:rPr>
        <w:t>.</w:t>
      </w:r>
    </w:p>
    <w:p w:rsidRPr="004B695A" w:rsidR="006D6E0F" w:rsidP="006D6E0F" w:rsidRDefault="004B695A" w14:paraId="2E799A61" w14:textId="52AA7E10">
      <w:pPr>
        <w:pStyle w:val="CWBodyText"/>
        <w:rPr>
          <w:lang w:val="nb-NO"/>
        </w:rPr>
      </w:pPr>
      <w:r w:rsidRPr="004B695A">
        <w:rPr>
          <w:lang w:val="nb-NO"/>
        </w:rPr>
        <w:t xml:space="preserve">Etter overføringen vet </w:t>
      </w:r>
      <w:r>
        <w:rPr>
          <w:lang w:val="nb-NO"/>
        </w:rPr>
        <w:t>man</w:t>
      </w:r>
      <w:r w:rsidRPr="004B695A">
        <w:rPr>
          <w:lang w:val="nb-NO"/>
        </w:rPr>
        <w:t xml:space="preserve"> om det er feil eller om alt gikk uten feil. </w:t>
      </w:r>
      <w:r>
        <w:rPr>
          <w:lang w:val="nb-NO"/>
        </w:rPr>
        <w:t>Man</w:t>
      </w:r>
      <w:r w:rsidRPr="004B695A">
        <w:rPr>
          <w:lang w:val="nb-NO"/>
        </w:rPr>
        <w:t xml:space="preserve"> handler der og da på grunnlag av feilmeldinger og sender på nytt om nødvendig</w:t>
      </w:r>
      <w:r w:rsidRPr="004B695A" w:rsidR="006D6E0F">
        <w:rPr>
          <w:lang w:val="nb-NO"/>
        </w:rPr>
        <w:t>.</w:t>
      </w:r>
    </w:p>
    <w:p w:rsidR="001D751C" w:rsidP="00985CD2" w:rsidRDefault="001D751C" w14:paraId="7AA0A9B8" w14:textId="2D4C6E88">
      <w:pPr>
        <w:pStyle w:val="HeadingNumbered2"/>
        <w:rPr/>
      </w:pPr>
      <w:bookmarkStart w:name="_Toc1050829441" w:id="1553873229"/>
      <w:r w:rsidR="001D751C">
        <w:rPr/>
        <w:t>S</w:t>
      </w:r>
      <w:r w:rsidR="000D1D8A">
        <w:rPr/>
        <w:t>end</w:t>
      </w:r>
      <w:r w:rsidR="001D751C">
        <w:rPr/>
        <w:t xml:space="preserve"> </w:t>
      </w:r>
      <w:r w:rsidR="000D1D8A">
        <w:rPr/>
        <w:t>alle</w:t>
      </w:r>
      <w:bookmarkEnd w:id="1553873229"/>
      <w:r w:rsidR="00645781">
        <w:rPr/>
        <w:t xml:space="preserve"> </w:t>
      </w:r>
    </w:p>
    <w:p w:rsidRPr="001D751C" w:rsidR="00063D80" w:rsidP="001D751C" w:rsidRDefault="00645781" w14:paraId="7AD38AEF" w14:textId="62306D4F">
      <w:pPr>
        <w:pStyle w:val="CWBodyText"/>
        <w:rPr>
          <w:lang w:val="sv-SE"/>
        </w:rPr>
      </w:pPr>
      <w:r w:rsidRPr="1D664C0D" w:rsidR="00645781">
        <w:rPr>
          <w:lang w:val="sv-SE"/>
        </w:rPr>
        <w:t>Hvis</w:t>
      </w:r>
      <w:r w:rsidRPr="1D664C0D" w:rsidR="00645781">
        <w:rPr>
          <w:lang w:val="sv-SE"/>
        </w:rPr>
        <w:t xml:space="preserve"> man </w:t>
      </w:r>
      <w:r w:rsidRPr="1D664C0D" w:rsidR="00645781">
        <w:rPr>
          <w:lang w:val="sv-SE"/>
        </w:rPr>
        <w:t>ønsker</w:t>
      </w:r>
      <w:r w:rsidRPr="1D664C0D" w:rsidR="00645781">
        <w:rPr>
          <w:lang w:val="sv-SE"/>
        </w:rPr>
        <w:t xml:space="preserve"> </w:t>
      </w:r>
      <w:r w:rsidRPr="1D664C0D" w:rsidR="001D751C">
        <w:rPr>
          <w:lang w:val="sv-SE"/>
        </w:rPr>
        <w:t>kan</w:t>
      </w:r>
      <w:r w:rsidRPr="1D664C0D" w:rsidR="00645781">
        <w:rPr>
          <w:lang w:val="sv-SE"/>
        </w:rPr>
        <w:t xml:space="preserve"> man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s</w:t>
      </w:r>
      <w:r w:rsidRPr="1D664C0D" w:rsidR="00645781">
        <w:rPr>
          <w:lang w:val="sv-SE"/>
        </w:rPr>
        <w:t>e</w:t>
      </w:r>
      <w:r w:rsidRPr="1D664C0D" w:rsidR="001D751C">
        <w:rPr>
          <w:lang w:val="sv-SE"/>
        </w:rPr>
        <w:t>nd</w:t>
      </w:r>
      <w:r w:rsidRPr="1D664C0D" w:rsidR="00645781">
        <w:rPr>
          <w:lang w:val="sv-SE"/>
        </w:rPr>
        <w:t>e</w:t>
      </w:r>
      <w:r w:rsidRPr="1D664C0D" w:rsidR="001D751C">
        <w:rPr>
          <w:lang w:val="sv-SE"/>
        </w:rPr>
        <w:t xml:space="preserve"> </w:t>
      </w:r>
      <w:r w:rsidRPr="1D664C0D" w:rsidR="001D751C">
        <w:rPr>
          <w:b w:val="1"/>
          <w:bCs w:val="1"/>
          <w:lang w:val="sv-SE"/>
        </w:rPr>
        <w:t>all</w:t>
      </w:r>
      <w:r w:rsidRPr="1D664C0D" w:rsidR="00855E4A">
        <w:rPr>
          <w:b w:val="1"/>
          <w:bCs w:val="1"/>
          <w:lang w:val="sv-SE"/>
        </w:rPr>
        <w:t>e</w:t>
      </w:r>
      <w:r w:rsidRPr="1D664C0D" w:rsidR="001D751C">
        <w:rPr>
          <w:b w:val="1"/>
          <w:bCs w:val="1"/>
          <w:lang w:val="sv-SE"/>
        </w:rPr>
        <w:t xml:space="preserve"> House</w:t>
      </w:r>
      <w:r w:rsidRPr="1D664C0D" w:rsidR="001D751C">
        <w:rPr>
          <w:lang w:val="sv-SE"/>
        </w:rPr>
        <w:t xml:space="preserve"> som finn</w:t>
      </w:r>
      <w:r w:rsidRPr="1D664C0D" w:rsidR="3E9EABE8">
        <w:rPr>
          <w:lang w:val="sv-SE"/>
        </w:rPr>
        <w:t>e</w:t>
      </w:r>
      <w:r w:rsidRPr="1D664C0D" w:rsidR="001D751C">
        <w:rPr>
          <w:lang w:val="sv-SE"/>
        </w:rPr>
        <w:t xml:space="preserve">s under en Master </w:t>
      </w:r>
      <w:r w:rsidRPr="1D664C0D" w:rsidR="001D751C">
        <w:rPr>
          <w:lang w:val="sv-SE"/>
        </w:rPr>
        <w:t>ut</w:t>
      </w:r>
      <w:r w:rsidRPr="1D664C0D" w:rsidR="2DD231E8">
        <w:rPr>
          <w:lang w:val="sv-SE"/>
        </w:rPr>
        <w:t>e</w:t>
      </w:r>
      <w:r w:rsidRPr="1D664C0D" w:rsidR="001D751C">
        <w:rPr>
          <w:lang w:val="sv-SE"/>
        </w:rPr>
        <w:t>n</w:t>
      </w:r>
      <w:r w:rsidRPr="1D664C0D" w:rsidR="001D751C">
        <w:rPr>
          <w:lang w:val="sv-SE"/>
        </w:rPr>
        <w:t xml:space="preserve"> </w:t>
      </w:r>
      <w:r w:rsidRPr="1D664C0D" w:rsidR="514E3CF2">
        <w:rPr>
          <w:lang w:val="sv-SE"/>
        </w:rPr>
        <w:t>å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v</w:t>
      </w:r>
      <w:r w:rsidRPr="1D664C0D" w:rsidR="2E63A69B">
        <w:rPr>
          <w:lang w:val="sv-SE"/>
        </w:rPr>
        <w:t>ente</w:t>
      </w:r>
      <w:r w:rsidRPr="1D664C0D" w:rsidR="001D751C">
        <w:rPr>
          <w:lang w:val="sv-SE"/>
        </w:rPr>
        <w:t xml:space="preserve">. </w:t>
      </w:r>
      <w:r w:rsidRPr="1D664C0D" w:rsidR="57DF71BA">
        <w:rPr>
          <w:lang w:val="sv-SE"/>
        </w:rPr>
        <w:t>O</w:t>
      </w:r>
      <w:r w:rsidRPr="1D664C0D" w:rsidR="001D751C">
        <w:rPr>
          <w:lang w:val="sv-SE"/>
        </w:rPr>
        <w:t>verf</w:t>
      </w:r>
      <w:r w:rsidRPr="1D664C0D" w:rsidR="1E429BD6">
        <w:rPr>
          <w:lang w:val="sv-SE"/>
        </w:rPr>
        <w:t>ø</w:t>
      </w:r>
      <w:r w:rsidRPr="1D664C0D" w:rsidR="001D751C">
        <w:rPr>
          <w:lang w:val="sv-SE"/>
        </w:rPr>
        <w:t>ringen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sk</w:t>
      </w:r>
      <w:r w:rsidRPr="1D664C0D" w:rsidR="7F1730DB">
        <w:rPr>
          <w:lang w:val="sv-SE"/>
        </w:rPr>
        <w:t>j</w:t>
      </w:r>
      <w:r w:rsidRPr="1D664C0D" w:rsidR="001D751C">
        <w:rPr>
          <w:lang w:val="sv-SE"/>
        </w:rPr>
        <w:t>er</w:t>
      </w:r>
      <w:r w:rsidRPr="1D664C0D" w:rsidR="001D751C">
        <w:rPr>
          <w:lang w:val="sv-SE"/>
        </w:rPr>
        <w:t xml:space="preserve"> i samma </w:t>
      </w:r>
      <w:r w:rsidRPr="1D664C0D" w:rsidR="180EBA3F">
        <w:rPr>
          <w:lang w:val="sv-SE"/>
        </w:rPr>
        <w:t>øyeblikk</w:t>
      </w:r>
      <w:r w:rsidRPr="1D664C0D" w:rsidR="001D751C">
        <w:rPr>
          <w:lang w:val="sv-SE"/>
        </w:rPr>
        <w:t xml:space="preserve">. </w:t>
      </w:r>
      <w:r w:rsidRPr="1D664C0D" w:rsidR="45BB5825">
        <w:rPr>
          <w:lang w:val="sv-SE"/>
        </w:rPr>
        <w:t>Brukeren</w:t>
      </w:r>
      <w:r w:rsidRPr="1D664C0D" w:rsidR="001D751C">
        <w:rPr>
          <w:lang w:val="sv-SE"/>
        </w:rPr>
        <w:t xml:space="preserve"> må </w:t>
      </w:r>
      <w:r w:rsidRPr="1D664C0D" w:rsidR="001D751C">
        <w:rPr>
          <w:lang w:val="sv-SE"/>
        </w:rPr>
        <w:t>s</w:t>
      </w:r>
      <w:r w:rsidRPr="1D664C0D" w:rsidR="15CB592D">
        <w:rPr>
          <w:lang w:val="sv-SE"/>
        </w:rPr>
        <w:t>elv</w:t>
      </w:r>
      <w:r w:rsidRPr="1D664C0D" w:rsidR="001D751C">
        <w:rPr>
          <w:lang w:val="sv-SE"/>
        </w:rPr>
        <w:t xml:space="preserve"> se om det </w:t>
      </w:r>
      <w:r w:rsidRPr="1D664C0D" w:rsidR="001D751C">
        <w:rPr>
          <w:lang w:val="sv-SE"/>
        </w:rPr>
        <w:t>ble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fe</w:t>
      </w:r>
      <w:r w:rsidRPr="1D664C0D" w:rsidR="1C3C1CCA">
        <w:rPr>
          <w:lang w:val="sv-SE"/>
        </w:rPr>
        <w:t>il</w:t>
      </w:r>
      <w:r w:rsidRPr="1D664C0D" w:rsidR="001D751C">
        <w:rPr>
          <w:lang w:val="sv-SE"/>
        </w:rPr>
        <w:t xml:space="preserve"> e</w:t>
      </w:r>
      <w:r w:rsidRPr="1D664C0D" w:rsidR="08FF003B">
        <w:rPr>
          <w:lang w:val="sv-SE"/>
        </w:rPr>
        <w:t>t</w:t>
      </w:r>
      <w:r w:rsidRPr="1D664C0D" w:rsidR="001D751C">
        <w:rPr>
          <w:lang w:val="sv-SE"/>
        </w:rPr>
        <w:t xml:space="preserve">ter </w:t>
      </w:r>
      <w:r w:rsidRPr="1D664C0D" w:rsidR="547A6B97">
        <w:rPr>
          <w:lang w:val="sv-SE"/>
        </w:rPr>
        <w:t>o</w:t>
      </w:r>
      <w:r w:rsidRPr="1D664C0D" w:rsidR="001D751C">
        <w:rPr>
          <w:lang w:val="sv-SE"/>
        </w:rPr>
        <w:t>verf</w:t>
      </w:r>
      <w:r w:rsidRPr="1D664C0D" w:rsidR="6308E533">
        <w:rPr>
          <w:lang w:val="sv-SE"/>
        </w:rPr>
        <w:t>ø</w:t>
      </w:r>
      <w:r w:rsidRPr="1D664C0D" w:rsidR="001D751C">
        <w:rPr>
          <w:lang w:val="sv-SE"/>
        </w:rPr>
        <w:t>ringen</w:t>
      </w:r>
      <w:r w:rsidRPr="1D664C0D" w:rsidR="63821B81">
        <w:rPr>
          <w:lang w:val="sv-SE"/>
        </w:rPr>
        <w:t>,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g</w:t>
      </w:r>
      <w:r w:rsidRPr="1D664C0D" w:rsidR="6F5BFA8E">
        <w:rPr>
          <w:lang w:val="sv-SE"/>
        </w:rPr>
        <w:t>j</w:t>
      </w:r>
      <w:r w:rsidRPr="1D664C0D" w:rsidR="001D751C">
        <w:rPr>
          <w:lang w:val="sv-SE"/>
        </w:rPr>
        <w:t>en</w:t>
      </w:r>
      <w:r w:rsidRPr="1D664C0D" w:rsidR="5F5C777A">
        <w:rPr>
          <w:lang w:val="sv-SE"/>
        </w:rPr>
        <w:t>n</w:t>
      </w:r>
      <w:r w:rsidRPr="1D664C0D" w:rsidR="001D751C">
        <w:rPr>
          <w:lang w:val="sv-SE"/>
        </w:rPr>
        <w:t>om</w:t>
      </w:r>
      <w:r w:rsidRPr="1D664C0D" w:rsidR="001D751C">
        <w:rPr>
          <w:lang w:val="sv-SE"/>
        </w:rPr>
        <w:t xml:space="preserve"> </w:t>
      </w:r>
      <w:r w:rsidRPr="1D664C0D" w:rsidR="66C53B77">
        <w:rPr>
          <w:lang w:val="sv-SE"/>
        </w:rPr>
        <w:t xml:space="preserve">å </w:t>
      </w:r>
      <w:r w:rsidRPr="1D664C0D" w:rsidR="66C53B77">
        <w:rPr>
          <w:lang w:val="sv-SE"/>
        </w:rPr>
        <w:t>trykke</w:t>
      </w:r>
      <w:r w:rsidRPr="1D664C0D" w:rsidR="66C53B77">
        <w:rPr>
          <w:lang w:val="sv-SE"/>
        </w:rPr>
        <w:t xml:space="preserve"> </w:t>
      </w:r>
      <w:r w:rsidRPr="1D664C0D" w:rsidR="001D751C">
        <w:rPr>
          <w:lang w:val="sv-SE"/>
        </w:rPr>
        <w:t>på REFRESH-knappen</w:t>
      </w:r>
      <w:r w:rsidRPr="1D664C0D" w:rsidR="5D9FB73F">
        <w:rPr>
          <w:lang w:val="sv-SE"/>
        </w:rPr>
        <w:t>,</w:t>
      </w:r>
      <w:r w:rsidRPr="1D664C0D" w:rsidR="001D751C">
        <w:rPr>
          <w:lang w:val="sv-SE"/>
        </w:rPr>
        <w:t xml:space="preserve"> eller byt</w:t>
      </w:r>
      <w:r w:rsidRPr="1D664C0D" w:rsidR="34EDFA4B">
        <w:rPr>
          <w:lang w:val="sv-SE"/>
        </w:rPr>
        <w:t>te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bild</w:t>
      </w:r>
      <w:r w:rsidRPr="1D664C0D" w:rsidR="1B3AE8E4">
        <w:rPr>
          <w:lang w:val="sv-SE"/>
        </w:rPr>
        <w:t>e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o</w:t>
      </w:r>
      <w:r w:rsidRPr="1D664C0D" w:rsidR="7A6096BD">
        <w:rPr>
          <w:lang w:val="sv-SE"/>
        </w:rPr>
        <w:t>g</w:t>
      </w:r>
      <w:r w:rsidRPr="1D664C0D" w:rsidR="001D751C">
        <w:rPr>
          <w:lang w:val="sv-SE"/>
        </w:rPr>
        <w:t xml:space="preserve"> </w:t>
      </w:r>
      <w:r w:rsidRPr="1D664C0D" w:rsidR="001D751C">
        <w:rPr>
          <w:lang w:val="sv-SE"/>
        </w:rPr>
        <w:t>let</w:t>
      </w:r>
      <w:r w:rsidRPr="1D664C0D" w:rsidR="2D47E201">
        <w:rPr>
          <w:lang w:val="sv-SE"/>
        </w:rPr>
        <w:t>e</w:t>
      </w:r>
      <w:r w:rsidRPr="1D664C0D" w:rsidR="001D751C">
        <w:rPr>
          <w:lang w:val="sv-SE"/>
        </w:rPr>
        <w:t xml:space="preserve"> e</w:t>
      </w:r>
      <w:r w:rsidRPr="1D664C0D" w:rsidR="175BA3B0">
        <w:rPr>
          <w:lang w:val="sv-SE"/>
        </w:rPr>
        <w:t>t</w:t>
      </w:r>
      <w:r w:rsidRPr="1D664C0D" w:rsidR="001D751C">
        <w:rPr>
          <w:lang w:val="sv-SE"/>
        </w:rPr>
        <w:t xml:space="preserve">ter </w:t>
      </w:r>
      <w:r w:rsidRPr="1D664C0D" w:rsidR="001D751C">
        <w:rPr>
          <w:lang w:val="sv-SE"/>
        </w:rPr>
        <w:t>m</w:t>
      </w:r>
      <w:r w:rsidRPr="1D664C0D" w:rsidR="4449A40F">
        <w:rPr>
          <w:lang w:val="sv-SE"/>
        </w:rPr>
        <w:t>ulige</w:t>
      </w:r>
      <w:r w:rsidRPr="1D664C0D" w:rsidR="001D751C">
        <w:rPr>
          <w:lang w:val="sv-SE"/>
        </w:rPr>
        <w:t xml:space="preserve"> </w:t>
      </w:r>
      <w:r w:rsidRPr="1D664C0D" w:rsidR="73717C2F">
        <w:rPr>
          <w:lang w:val="sv-SE"/>
        </w:rPr>
        <w:t>feil</w:t>
      </w:r>
      <w:r w:rsidRPr="1D664C0D" w:rsidR="00645781">
        <w:rPr>
          <w:lang w:val="sv-SE"/>
        </w:rPr>
        <w:t xml:space="preserve"> </w:t>
      </w:r>
      <w:r w:rsidRPr="1D664C0D" w:rsidR="00645781">
        <w:rPr>
          <w:lang w:val="sv-SE"/>
        </w:rPr>
        <w:t xml:space="preserve">for å </w:t>
      </w:r>
      <w:r w:rsidRPr="1D664C0D" w:rsidR="00645781">
        <w:rPr>
          <w:lang w:val="sv-SE"/>
        </w:rPr>
        <w:t>godkj</w:t>
      </w:r>
      <w:r w:rsidRPr="1D664C0D" w:rsidR="00645781">
        <w:rPr>
          <w:lang w:val="sv-SE"/>
        </w:rPr>
        <w:t>enne</w:t>
      </w:r>
      <w:r w:rsidRPr="1D664C0D" w:rsidR="00645781">
        <w:rPr>
          <w:lang w:val="sv-SE"/>
        </w:rPr>
        <w:t xml:space="preserve"> tran</w:t>
      </w:r>
      <w:r w:rsidRPr="1D664C0D" w:rsidR="00645781">
        <w:rPr>
          <w:lang w:val="sv-SE"/>
        </w:rPr>
        <w:t>sporten</w:t>
      </w:r>
      <w:r w:rsidRPr="1D664C0D" w:rsidR="00645781">
        <w:rPr>
          <w:lang w:val="sv-SE"/>
        </w:rPr>
        <w:t>.</w:t>
      </w:r>
    </w:p>
    <w:p w:rsidR="00063D80" w:rsidRDefault="00063D80" w14:paraId="7F424223" w14:textId="08F84F27">
      <w:pPr>
        <w:pStyle w:val="HeadingNumbered1"/>
        <w:numPr>
          <w:ilvl w:val="0"/>
          <w:numId w:val="13"/>
        </w:numPr>
        <w:rPr/>
      </w:pPr>
      <w:bookmarkStart w:name="_Toc656272266" w:id="796202410"/>
      <w:r w:rsidR="00063D80">
        <w:rPr/>
        <w:t>L</w:t>
      </w:r>
      <w:r w:rsidR="00661C3C">
        <w:rPr/>
        <w:t>ogg</w:t>
      </w:r>
      <w:bookmarkEnd w:id="796202410"/>
    </w:p>
    <w:p w:rsidRPr="001963EC" w:rsidR="00D5038F" w:rsidP="00D5038F" w:rsidRDefault="001963EC" w14:paraId="6D5CC794" w14:textId="12BA68A5">
      <w:pPr>
        <w:pStyle w:val="CWBodyText"/>
        <w:rPr>
          <w:lang w:val="nb-NO"/>
        </w:rPr>
      </w:pPr>
      <w:r w:rsidRPr="001963EC">
        <w:rPr>
          <w:lang w:val="nb-NO"/>
        </w:rPr>
        <w:t>Hvert nivå har tilgang til en logg for å se om det er feil eller for å sjekke siste status for overføringen</w:t>
      </w:r>
      <w:r w:rsidRPr="001963EC" w:rsidR="00D5038F">
        <w:rPr>
          <w:lang w:val="nb-NO"/>
        </w:rPr>
        <w:t>.</w:t>
      </w:r>
    </w:p>
    <w:p w:rsidRPr="00661C3C" w:rsidR="00661C3C" w:rsidP="00661C3C" w:rsidRDefault="00E911EE" w14:paraId="029E9128" w14:textId="130F8067">
      <w:pPr>
        <w:pStyle w:val="CW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DA118" wp14:editId="4B17C02E">
            <wp:extent cx="5731510" cy="2137410"/>
            <wp:effectExtent l="12700" t="12700" r="8890" b="8890"/>
            <wp:docPr id="21647961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61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32CF" w:rsidRDefault="00CD32CF" w14:paraId="4B6E8E2B" w14:textId="764A5359">
      <w:pPr>
        <w:rPr>
          <w:color w:val="000000" w:themeColor="accent5"/>
          <w:sz w:val="22"/>
          <w:lang w:val="sv-SE"/>
        </w:rPr>
      </w:pPr>
      <w:r>
        <w:rPr>
          <w:lang w:val="sv-SE"/>
        </w:rPr>
        <w:br w:type="page"/>
      </w:r>
    </w:p>
    <w:p w:rsidR="00626D6D" w:rsidRDefault="00626D6D" w14:paraId="644A8AE2" w14:textId="4CA34AB7">
      <w:pPr>
        <w:pStyle w:val="HeadingNumbered1"/>
        <w:numPr>
          <w:ilvl w:val="0"/>
          <w:numId w:val="13"/>
        </w:numPr>
        <w:rPr/>
      </w:pPr>
      <w:bookmarkStart w:name="_Toc691479619" w:id="1586692785"/>
      <w:r w:rsidR="00626D6D">
        <w:rPr/>
        <w:t>Feilh</w:t>
      </w:r>
      <w:r w:rsidR="6CFE27C9">
        <w:rPr/>
        <w:t>å</w:t>
      </w:r>
      <w:r w:rsidR="00626D6D">
        <w:rPr/>
        <w:t>ndtering</w:t>
      </w:r>
      <w:r w:rsidR="00626D6D">
        <w:rPr/>
        <w:t xml:space="preserve"> – ERROR</w:t>
      </w:r>
      <w:bookmarkEnd w:id="1586692785"/>
    </w:p>
    <w:p w:rsidR="00626D6D" w:rsidP="00626D6D" w:rsidRDefault="0032668C" w14:paraId="40FE721D" w14:textId="2FE28CAB">
      <w:pPr>
        <w:pStyle w:val="CWBodyText"/>
        <w:rPr>
          <w:lang w:val="nb-NO"/>
        </w:rPr>
      </w:pPr>
      <w:r w:rsidRPr="0032668C">
        <w:rPr>
          <w:lang w:val="nb-NO"/>
        </w:rPr>
        <w:t>I dette tilfellet har det vært en valideringsfeil under overføringen</w:t>
      </w:r>
      <w:r>
        <w:rPr>
          <w:lang w:val="nb-NO"/>
        </w:rPr>
        <w:t>.</w:t>
      </w:r>
    </w:p>
    <w:p w:rsidR="0032668C" w:rsidP="00626D6D" w:rsidRDefault="0032668C" w14:paraId="7A63A6CC" w14:textId="19F1AAA0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72B8A46" wp14:editId="44CFA0FD">
            <wp:extent cx="5731510" cy="2304415"/>
            <wp:effectExtent l="12700" t="12700" r="8890" b="6985"/>
            <wp:docPr id="6023855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5509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2"/>
    <w:p w:rsidR="00EA6F54" w:rsidP="00063D80" w:rsidRDefault="00EA6F54" w14:paraId="4DCAEE5A" w14:textId="77777777">
      <w:pPr>
        <w:pStyle w:val="CWBodyText"/>
        <w:rPr>
          <w:lang w:val="nb-NO"/>
        </w:rPr>
      </w:pPr>
    </w:p>
    <w:p w:rsidR="00EA6F54" w:rsidP="00063D80" w:rsidRDefault="00EA6F54" w14:paraId="0B46C705" w14:textId="4A8E3D1A">
      <w:pPr>
        <w:pStyle w:val="CWBodyText"/>
        <w:rPr>
          <w:lang w:val="nb-NO"/>
        </w:rPr>
      </w:pPr>
      <w:proofErr w:type="spellStart"/>
      <w:r>
        <w:rPr>
          <w:lang w:val="nb-NO"/>
        </w:rPr>
        <w:t>Error</w:t>
      </w:r>
      <w:proofErr w:type="spellEnd"/>
      <w:r>
        <w:rPr>
          <w:lang w:val="nb-NO"/>
        </w:rPr>
        <w:t>-</w:t>
      </w:r>
      <w:r w:rsidRPr="00EA6F54">
        <w:rPr>
          <w:lang w:val="nb-NO"/>
        </w:rPr>
        <w:t>Flagg på undernivå</w:t>
      </w:r>
      <w:r>
        <w:rPr>
          <w:noProof/>
          <w:lang w:val="nb-NO"/>
        </w:rPr>
        <w:drawing>
          <wp:inline distT="0" distB="0" distL="0" distR="0" wp14:anchorId="6EE991BA" wp14:editId="51379876">
            <wp:extent cx="5731510" cy="1927860"/>
            <wp:effectExtent l="12700" t="12700" r="8890" b="15240"/>
            <wp:docPr id="6384218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1829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32668C" w:rsidR="00EA6F54" w:rsidP="00063D80" w:rsidRDefault="00EA6F54" w14:paraId="0337876E" w14:textId="0543CB67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4DEF00E" wp14:editId="60AA4CA6">
            <wp:extent cx="5731510" cy="1885950"/>
            <wp:effectExtent l="0" t="0" r="0" b="6350"/>
            <wp:docPr id="1071012723" name="Picture 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12723" name="Picture 5" descr="A close up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2668C" w:rsidR="00EA6F54" w:rsidSect="00D5538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orient="portrait" w:code="9"/>
      <w:pgMar w:top="1440" w:right="1440" w:bottom="1440" w:left="1440" w:header="1985" w:footer="794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38DB" w:rsidP="003D2FCC" w:rsidRDefault="00CE38DB" w14:paraId="1E224A66" w14:textId="77777777">
      <w:pPr>
        <w:spacing w:after="0"/>
      </w:pPr>
      <w:r>
        <w:separator/>
      </w:r>
    </w:p>
  </w:endnote>
  <w:endnote w:type="continuationSeparator" w:id="0">
    <w:p w:rsidR="00CE38DB" w:rsidP="003D2FCC" w:rsidRDefault="00CE38DB" w14:paraId="4D1663FF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M Sans">
    <w:altName w:val="Calibri"/>
    <w:panose1 w:val="00000000000000000000"/>
    <w:charset w:val="00"/>
    <w:family w:val="auto"/>
    <w:pitch w:val="variable"/>
    <w:sig w:usb0="8000002F" w:usb1="5000205B" w:usb2="00000000" w:usb3="00000000" w:csb0="00000093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ctoraLH-Bold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NeueLT Std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4654" w:rsidRDefault="00B34654" w14:paraId="421174EC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5936" w:rsidP="002D5936" w:rsidRDefault="002D5936" w14:paraId="79C3D1EA" w14:textId="77777777">
    <w:pPr>
      <w:pStyle w:val="Footer"/>
    </w:pPr>
  </w:p>
  <w:p w:rsidR="002D5936" w:rsidP="002D5936" w:rsidRDefault="002D5936" w14:paraId="6858ED6D" w14:textId="77777777">
    <w:pPr>
      <w:pStyle w:val="Footer"/>
    </w:pPr>
  </w:p>
  <w:p w:rsidRPr="00361977" w:rsidR="002D5936" w:rsidP="002D5936" w:rsidRDefault="002D5936" w14:paraId="36994C55" w14:textId="32926E28">
    <w:pPr>
      <w:pStyle w:val="Footer"/>
      <w:jc w:val="right"/>
      <w:rPr>
        <w:color w:val="000000" w:themeColor="accent5"/>
        <w:lang w:val="nb-NO"/>
      </w:rPr>
    </w:pPr>
    <w:r w:rsidRPr="00E9477F">
      <w:tab/>
    </w:r>
    <w:r w:rsidRPr="00E9477F">
      <w:tab/>
    </w:r>
    <w:sdt>
      <w:sdtPr>
        <w:rPr>
          <w:color w:val="000000" w:themeColor="accent5"/>
          <w:lang w:val="nb-NO"/>
        </w:rPr>
        <w:alias w:val="Title"/>
        <w:tag w:val=""/>
        <w:id w:val="-207919990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361977" w:rsidR="00361977">
          <w:rPr>
            <w:color w:val="000000" w:themeColor="accent5"/>
            <w:lang w:val="nb-NO"/>
          </w:rPr>
          <w:t xml:space="preserve">How-to - </w:t>
        </w:r>
        <w:proofErr w:type="spellStart"/>
        <w:r w:rsidRPr="00361977" w:rsidR="00361977">
          <w:rPr>
            <w:color w:val="000000" w:themeColor="accent5"/>
            <w:lang w:val="nb-NO"/>
          </w:rPr>
          <w:t>Digitoll</w:t>
        </w:r>
        <w:proofErr w:type="spellEnd"/>
        <w:r w:rsidRPr="00361977" w:rsidR="00361977">
          <w:rPr>
            <w:color w:val="000000" w:themeColor="accent5"/>
            <w:lang w:val="nb-NO"/>
          </w:rPr>
          <w:t xml:space="preserve"> - Melde og Opplysning – Vei/Fly</w:t>
        </w:r>
      </w:sdtContent>
    </w:sdt>
    <w:r w:rsidRPr="00361977">
      <w:rPr>
        <w:color w:val="000000" w:themeColor="accent5"/>
        <w:lang w:val="nb-NO"/>
      </w:rPr>
      <w:t xml:space="preserve"> |  </w:t>
    </w:r>
    <w:r w:rsidRPr="00361977">
      <w:rPr>
        <w:color w:val="000000" w:themeColor="accent5"/>
      </w:rPr>
      <w:fldChar w:fldCharType="begin"/>
    </w:r>
    <w:r w:rsidRPr="00361977">
      <w:rPr>
        <w:color w:val="000000" w:themeColor="accent5"/>
        <w:lang w:val="nb-NO"/>
      </w:rPr>
      <w:instrText xml:space="preserve"> PAGE  \* Arabic  \* MERGEFORMAT </w:instrText>
    </w:r>
    <w:r w:rsidRPr="00361977">
      <w:rPr>
        <w:color w:val="000000" w:themeColor="accent5"/>
      </w:rPr>
      <w:fldChar w:fldCharType="separate"/>
    </w:r>
    <w:r w:rsidRPr="00361977">
      <w:rPr>
        <w:color w:val="000000" w:themeColor="accent5"/>
        <w:lang w:val="nb-NO"/>
      </w:rPr>
      <w:t>1</w:t>
    </w:r>
    <w:r w:rsidRPr="00361977">
      <w:rPr>
        <w:color w:val="000000" w:themeColor="accent5"/>
      </w:rPr>
      <w:fldChar w:fldCharType="end"/>
    </w:r>
  </w:p>
  <w:p w:rsidRPr="002D5936" w:rsidR="009242C8" w:rsidP="002D5936" w:rsidRDefault="00665D4F" w14:paraId="32123BA3" w14:textId="22F6287E">
    <w:pPr>
      <w:pStyle w:val="Footer"/>
      <w:jc w:val="right"/>
      <w:rPr>
        <w:b/>
        <w:bCs/>
      </w:rPr>
    </w:pPr>
    <w:r>
      <w:rPr>
        <w:color w:val="auto"/>
      </w:rPr>
      <w:t xml:space="preserve">© </w:t>
    </w:r>
    <w:r>
      <w:rPr>
        <w:color w:val="auto"/>
      </w:rPr>
      <w:fldChar w:fldCharType="begin"/>
    </w:r>
    <w:r>
      <w:rPr>
        <w:color w:val="auto"/>
      </w:rPr>
      <w:instrText xml:space="preserve"> DATE  \@ "YYYY"  \* MERGEFORMAT </w:instrText>
    </w:r>
    <w:r>
      <w:rPr>
        <w:color w:val="auto"/>
      </w:rPr>
      <w:fldChar w:fldCharType="separate"/>
    </w:r>
    <w:r w:rsidR="0048376B">
      <w:rPr>
        <w:noProof/>
        <w:color w:val="auto"/>
      </w:rPr>
      <w:t>2023</w:t>
    </w:r>
    <w:r>
      <w:rPr>
        <w:color w:val="auto"/>
      </w:rPr>
      <w:fldChar w:fldCharType="end"/>
    </w:r>
    <w:r>
      <w:rPr>
        <w:color w:val="auto"/>
      </w:rPr>
      <w:t xml:space="preserve"> WiseTech Global</w:t>
    </w:r>
    <w:r w:rsidR="002D5936">
      <w:tab/>
    </w:r>
    <w:r w:rsidR="002D5936">
      <w:tab/>
    </w:r>
    <w:r w:rsidRPr="00361977" w:rsidR="002D5936">
      <w:rPr>
        <w:color w:val="000000" w:themeColor="accent5"/>
      </w:rPr>
      <w:fldChar w:fldCharType="begin"/>
    </w:r>
    <w:r w:rsidRPr="00361977" w:rsidR="002D5936">
      <w:rPr>
        <w:color w:val="000000" w:themeColor="accent5"/>
      </w:rPr>
      <w:instrText xml:space="preserve"> DATE  \@ "d MMMM yyyy" </w:instrText>
    </w:r>
    <w:r w:rsidRPr="00361977" w:rsidR="002D5936">
      <w:rPr>
        <w:color w:val="000000" w:themeColor="accent5"/>
      </w:rPr>
      <w:fldChar w:fldCharType="separate"/>
    </w:r>
    <w:r w:rsidR="0048376B">
      <w:rPr>
        <w:noProof/>
        <w:color w:val="000000" w:themeColor="accent5"/>
      </w:rPr>
      <w:t>25 October 2023</w:t>
    </w:r>
    <w:r w:rsidRPr="00361977" w:rsidR="002D5936">
      <w:rPr>
        <w:color w:val="000000" w:themeColor="accent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E52FC" w:rsidR="007E52FC" w:rsidP="00E9477F" w:rsidRDefault="00626817" w14:paraId="5B5BE74A" w14:textId="77777777">
    <w:pPr>
      <w:pStyle w:val="Footer"/>
    </w:pPr>
    <w:r>
      <w:rPr>
        <w:color w:val="FFFFFF" w:themeColor="background1"/>
      </w:rPr>
      <w:t>© 2020</w:t>
    </w:r>
    <w:r w:rsidRPr="00E9477F">
      <w:rPr>
        <w:color w:val="FFFFFF" w:themeColor="background1"/>
      </w:rPr>
      <w:t xml:space="preserve"> WiseTech Global</w:t>
    </w:r>
    <w:r w:rsidRPr="007E52FC">
      <w:tab/>
    </w:r>
    <w:r w:rsidRPr="007E52FC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38DB" w:rsidP="003D2FCC" w:rsidRDefault="00CE38DB" w14:paraId="64D6C041" w14:textId="77777777">
      <w:pPr>
        <w:spacing w:after="0"/>
      </w:pPr>
      <w:r>
        <w:separator/>
      </w:r>
    </w:p>
  </w:footnote>
  <w:footnote w:type="continuationSeparator" w:id="0">
    <w:p w:rsidR="00CE38DB" w:rsidP="003D2FCC" w:rsidRDefault="00CE38DB" w14:paraId="45A0E8BC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D4F" w:rsidRDefault="00665D4F" w14:paraId="74654333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p w:rsidR="009242C8" w:rsidP="00D91157" w:rsidRDefault="00D91157" w14:paraId="20F11509" w14:textId="77777777">
    <w:pPr>
      <w:pStyle w:val="Header"/>
    </w:pPr>
    <w:r w:rsidRPr="00D91157">
      <w:rPr>
        <w:noProof/>
      </w:rPr>
      <w:drawing>
        <wp:anchor distT="0" distB="0" distL="114300" distR="114300" simplePos="0" relativeHeight="251674623" behindDoc="0" locked="0" layoutInCell="1" allowOverlap="1" wp14:anchorId="15F41905" wp14:editId="5070A477">
          <wp:simplePos x="0" y="0"/>
          <wp:positionH relativeFrom="column">
            <wp:posOffset>9525</wp:posOffset>
          </wp:positionH>
          <wp:positionV relativeFrom="paragraph">
            <wp:posOffset>-739775</wp:posOffset>
          </wp:positionV>
          <wp:extent cx="815975" cy="505417"/>
          <wp:effectExtent l="0" t="0" r="3175" b="9525"/>
          <wp:wrapNone/>
          <wp:docPr id="42" name="Picture 41">
            <a:extLst xmlns:a="http://schemas.openxmlformats.org/drawingml/2006/main">
              <a:ext uri="{FF2B5EF4-FFF2-40B4-BE49-F238E27FC236}">
                <a16:creationId xmlns:a16="http://schemas.microsoft.com/office/drawing/2014/main" id="{E7C2AE58-8B53-8744-966B-55F53E2F8D8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1">
                    <a:extLst>
                      <a:ext uri="{FF2B5EF4-FFF2-40B4-BE49-F238E27FC236}">
                        <a16:creationId xmlns:a16="http://schemas.microsoft.com/office/drawing/2014/main" id="{E7C2AE58-8B53-8744-966B-55F53E2F8D8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975" cy="5054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5936">
      <w:rPr>
        <w:noProof/>
        <w:lang w:eastAsia="en-AU"/>
      </w:rPr>
      <w:drawing>
        <wp:anchor distT="0" distB="0" distL="114300" distR="114300" simplePos="0" relativeHeight="251662332" behindDoc="1" locked="0" layoutInCell="1" allowOverlap="1" wp14:anchorId="0C62464B" wp14:editId="5765C8FA">
          <wp:simplePos x="0" y="0"/>
          <wp:positionH relativeFrom="margin">
            <wp:align>right</wp:align>
          </wp:positionH>
          <wp:positionV relativeFrom="topMargin">
            <wp:posOffset>535940</wp:posOffset>
          </wp:positionV>
          <wp:extent cx="1625068" cy="467360"/>
          <wp:effectExtent l="0" t="0" r="63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ISETECH-BLUE-PRIMARY-LOGO.png"/>
                  <pic:cNvPicPr/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5068" cy="4673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F0D63" w:rsidRDefault="003F2E38" w14:paraId="47937055" w14:textId="77777777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3599" behindDoc="0" locked="0" layoutInCell="1" allowOverlap="1" wp14:anchorId="7DCD7B42" wp14:editId="4EFE81A5">
              <wp:simplePos x="0" y="0"/>
              <wp:positionH relativeFrom="margin">
                <wp:posOffset>3486150</wp:posOffset>
              </wp:positionH>
              <wp:positionV relativeFrom="paragraph">
                <wp:posOffset>9020810</wp:posOffset>
              </wp:positionV>
              <wp:extent cx="0" cy="410859"/>
              <wp:effectExtent l="19050" t="19050" r="19050" b="82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410859"/>
                      </a:xfrm>
                      <a:prstGeom prst="line">
                        <a:avLst/>
                      </a:prstGeom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 w14:anchorId="0AF93638">
            <v:line id="Straight Connector 7" style="position:absolute;flip:y;z-index:251673599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spid="_x0000_s1026" strokecolor="white [3214]" strokeweight="3pt" from="274.5pt,710.3pt" to="274.5pt,742.65pt" w14:anchorId="38B041A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">
              <v:stroke joinstyle="miter"/>
              <w10:wrap anchorx="margin"/>
            </v:lin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3357" behindDoc="1" locked="0" layoutInCell="1" allowOverlap="1" wp14:anchorId="14C07BB9" wp14:editId="37572773">
              <wp:simplePos x="0" y="0"/>
              <wp:positionH relativeFrom="margin">
                <wp:posOffset>-915035</wp:posOffset>
              </wp:positionH>
              <wp:positionV relativeFrom="page">
                <wp:posOffset>2540</wp:posOffset>
              </wp:positionV>
              <wp:extent cx="7562850" cy="10689806"/>
              <wp:effectExtent l="0" t="0" r="0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10689806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F054F82">
            <v:rect id="Rectangle 27" style="position:absolute;margin-left:-72.05pt;margin-top:.2pt;width:595.5pt;height:841.7pt;z-index:-25165312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spid="_x0000_s1026" fillcolor="#371ee1 [3215]" stroked="f" strokeweight="1pt" w14:anchorId="7F7406DD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">
              <w10:wrap anchorx="margin" anchory="page"/>
            </v:rect>
          </w:pict>
        </mc:Fallback>
      </mc:AlternateContent>
    </w:r>
    <w:r>
      <w:rPr>
        <w:noProof/>
        <w:lang w:eastAsia="en-AU"/>
      </w:rPr>
      <w:drawing>
        <wp:anchor distT="0" distB="0" distL="114300" distR="114300" simplePos="0" relativeHeight="251666431" behindDoc="1" locked="0" layoutInCell="1" allowOverlap="1" wp14:anchorId="259125F2" wp14:editId="4C696D1C">
          <wp:simplePos x="0" y="0"/>
          <wp:positionH relativeFrom="margin">
            <wp:posOffset>3484880</wp:posOffset>
          </wp:positionH>
          <wp:positionV relativeFrom="margin">
            <wp:posOffset>2540</wp:posOffset>
          </wp:positionV>
          <wp:extent cx="2146004" cy="617220"/>
          <wp:effectExtent l="0" t="0" r="698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 descr="C:\Users\oliver.braun\AppData\Local\Microsoft\Windows\INetCache\Content.Word\WISETECH-WHITE-PRIMARY-LOGO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150470" cy="6185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/+s/u6XHFogbHR" int2:id="34zn4bSD">
      <int2:state int2:type="AugLoop_Text_Critique" int2:value="Rejected"/>
    </int2:textHash>
    <int2:textHash int2:hashCode="lpEGIb2hL1/zwk" int2:id="MnVVeLhB">
      <int2:state int2:type="AugLoop_Text_Critique" int2:value="Rejected"/>
    </int2:textHash>
    <int2:textHash int2:hashCode="pviKFdjFqgADOL" int2:id="LmyN84i9">
      <int2:state int2:type="AugLoop_Text_Critique" int2:value="Rejected"/>
    </int2:textHash>
    <int2:textHash int2:hashCode="teCaLe/326D6V5" int2:id="I7PRtuR5">
      <int2:state int2:type="AugLoop_Text_Critique" int2:value="Rejected"/>
    </int2:textHash>
    <int2:textHash int2:hashCode="Vd3R2nopHbAXXA" int2:id="N2YM4B8w">
      <int2:state int2:type="AugLoop_Text_Critique" int2:value="Rejected"/>
    </int2:textHash>
    <int2:textHash int2:hashCode="KU/a22MdmPfqg0" int2:id="jay5LN9e">
      <int2:state int2:type="AugLoop_Text_Critique" int2:value="Rejected"/>
    </int2:textHash>
    <int2:textHash int2:hashCode="/usTWm9/Kyzwbp" int2:id="LyNYUMUd">
      <int2:state int2:type="AugLoop_Text_Critique" int2:value="Rejected"/>
    </int2:textHash>
    <int2:textHash int2:hashCode="TBvY9vmbTpZ89M" int2:id="SuYAHyRF">
      <int2:state int2:type="AugLoop_Text_Critique" int2:value="Rejected"/>
    </int2:textHash>
    <int2:textHash int2:hashCode="FBm7kUVlNFYoht" int2:id="uMwGhAp8">
      <int2:state int2:type="AugLoop_Text_Critique" int2:value="Rejected"/>
    </int2:textHash>
    <int2:textHash int2:hashCode="DqyrNG5Gd1XeOY" int2:id="WkmoSIt5">
      <int2:state int2:type="AugLoop_Text_Critique" int2:value="Rejected"/>
    </int2:textHash>
    <int2:textHash int2:hashCode="2a8bF4MmnTYZ0v" int2:id="0KBvtQ6Z">
      <int2:state int2:type="AugLoop_Text_Critique" int2:value="Rejected"/>
    </int2:textHash>
    <int2:textHash int2:hashCode="i2JUuqlRhZBHr1" int2:id="O41Bmgyn">
      <int2:state int2:type="AugLoop_Text_Critique" int2:value="Rejected"/>
    </int2:textHash>
    <int2:textHash int2:hashCode="+L8QdrXODHPsM0" int2:id="LEmclCIc">
      <int2:state int2:type="AugLoop_Text_Critique" int2:value="Rejected"/>
    </int2:textHash>
    <int2:textHash int2:hashCode="MIM0t/Wkb9kqij" int2:id="1kDfSIBJ">
      <int2:state int2:type="AugLoop_Text_Critique" int2:value="Rejected"/>
    </int2:textHash>
    <int2:textHash int2:hashCode="F6/+rYM9ShsiL5" int2:id="oNn4WWyL">
      <int2:state int2:type="AugLoop_Text_Critique" int2:value="Rejected"/>
    </int2:textHash>
    <int2:textHash int2:hashCode="ZdH7jNgtrayFDn" int2:id="65RAP6j9">
      <int2:state int2:type="AugLoop_Text_Critique" int2:value="Rejected"/>
    </int2:textHash>
    <int2:textHash int2:hashCode="kQYTW885xehOSr" int2:id="VKPn4KjX">
      <int2:state int2:type="AugLoop_Text_Critique" int2:value="Rejected"/>
    </int2:textHash>
    <int2:textHash int2:hashCode="ucieNRx1pkqxkb" int2:id="BWOlmqpX">
      <int2:state int2:type="AugLoop_Text_Critique" int2:value="Rejected"/>
    </int2:textHash>
    <int2:textHash int2:hashCode="igXZWEBAnfBjtM" int2:id="28cRTmXc">
      <int2:state int2:type="AugLoop_Text_Critique" int2:value="Rejected"/>
    </int2:textHash>
    <int2:textHash int2:hashCode="fQBfGT04qJb2gq" int2:id="hy32U0TO">
      <int2:state int2:type="AugLoop_Text_Critique" int2:value="Rejected"/>
    </int2:textHash>
    <int2:textHash int2:hashCode="K3YTI6pks2/65y" int2:id="QDywxD4L">
      <int2:state int2:type="AugLoop_Text_Critique" int2:value="Rejected"/>
    </int2:textHash>
    <int2:textHash int2:hashCode="1RGzJGlmlCY152" int2:id="LB9hD4ak">
      <int2:state int2:type="AugLoop_Text_Critique" int2:value="Rejected"/>
    </int2:textHash>
    <int2:textHash int2:hashCode="9ocGjlcIgfyiXZ" int2:id="qU8rOmG3">
      <int2:state int2:type="AugLoop_Text_Critique" int2:value="Rejected"/>
    </int2:textHash>
    <int2:textHash int2:hashCode="CJ9mhuAqARncBV" int2:id="xSus5HS0">
      <int2:state int2:type="AugLoop_Text_Critique" int2:value="Rejected"/>
    </int2:textHash>
    <int2:textHash int2:hashCode="a+f7Hn6FnGmPCm" int2:id="3A6b1mlI">
      <int2:state int2:type="AugLoop_Text_Critique" int2:value="Rejected"/>
    </int2:textHash>
    <int2:textHash int2:hashCode="8o0dRvy/D/yP0O" int2:id="abruJioN">
      <int2:state int2:type="AugLoop_Text_Critique" int2:value="Rejected"/>
    </int2:textHash>
    <int2:textHash int2:hashCode="rHiu/BeJBXRp0W" int2:id="PiCmqHQC">
      <int2:state int2:type="AugLoop_Text_Critique" int2:value="Rejected"/>
    </int2:textHash>
    <int2:textHash int2:hashCode="fX0kManiDfpTpE" int2:id="Z8hQDgMy">
      <int2:state int2:type="AugLoop_Text_Critique" int2:value="Rejected"/>
    </int2:textHash>
    <int2:textHash int2:hashCode="hEi1mdNiLET2uF" int2:id="KEIKGbb1">
      <int2:state int2:type="AugLoop_Text_Critique" int2:value="Rejected"/>
    </int2:textHash>
    <int2:textHash int2:hashCode="OhkaZTlpWn4Eeu" int2:id="jMd3DM7b">
      <int2:state int2:type="AugLoop_Text_Critique" int2:value="Rejected"/>
    </int2:textHash>
    <int2:textHash int2:hashCode="4dDGwcKeatUWQH" int2:id="gpSn06Hc">
      <int2:state int2:type="AugLoop_Text_Critique" int2:value="Rejected"/>
    </int2:textHash>
    <int2:textHash int2:hashCode="ivVt5oJ5y29e0C" int2:id="NOdWTiPH">
      <int2:state int2:type="AugLoop_Text_Critique" int2:value="Rejected"/>
    </int2:textHash>
    <int2:textHash int2:hashCode="NVnXrM8ANglxlh" int2:id="V5QgcfHZ">
      <int2:state int2:type="AugLoop_Text_Critique" int2:value="Rejected"/>
    </int2:textHash>
    <int2:textHash int2:hashCode="ZDZM30toEtjtxT" int2:id="RpqOkv6L">
      <int2:state int2:type="AugLoop_Text_Critique" int2:value="Rejected"/>
    </int2:textHash>
    <int2:textHash int2:hashCode="q77uFFdFAr51SY" int2:id="xGz3DOtX">
      <int2:state int2:type="AugLoop_Text_Critique" int2:value="Rejected"/>
    </int2:textHash>
    <int2:textHash int2:hashCode="qGQ+DibV6tguc6" int2:id="1imU3iE1">
      <int2:state int2:type="AugLoop_Text_Critique" int2:value="Rejected"/>
    </int2:textHash>
    <int2:textHash int2:hashCode="DVTt4odtXmyjKw" int2:id="yGfWIhKR">
      <int2:state int2:type="AugLoop_Text_Critique" int2:value="Rejected"/>
    </int2:textHash>
    <int2:textHash int2:hashCode="U7ChsvrfTgQM3C" int2:id="lReGPPs1">
      <int2:state int2:type="AugLoop_Text_Critique" int2:value="Rejected"/>
    </int2:textHash>
    <int2:textHash int2:hashCode="CI4psKsAeVYN6l" int2:id="IGVMte4r">
      <int2:state int2:type="AugLoop_Text_Critique" int2:value="Rejected"/>
    </int2:textHash>
    <int2:textHash int2:hashCode="ModyZLX+yyGnp7" int2:id="CbQGy14d">
      <int2:state int2:type="AugLoop_Text_Critique" int2:value="Rejected"/>
    </int2:textHash>
    <int2:textHash int2:hashCode="qWerAmTf3G6fza" int2:id="6hVUmohY">
      <int2:state int2:type="AugLoop_Text_Critique" int2:value="Rejected"/>
    </int2:textHash>
    <int2:textHash int2:hashCode="nureiz9b7Jikt6" int2:id="4MUDOT37">
      <int2:state int2:type="AugLoop_Text_Critique" int2:value="Rejected"/>
    </int2:textHash>
    <int2:textHash int2:hashCode="sPu/ispJUbtjqK" int2:id="C0AIyEXE">
      <int2:state int2:type="AugLoop_Text_Critique" int2:value="Rejected"/>
    </int2:textHash>
    <int2:textHash int2:hashCode="gzzYPESR2PIJWD" int2:id="13NYKtoP">
      <int2:state int2:type="AugLoop_Text_Critique" int2:value="Rejected"/>
    </int2:textHash>
    <int2:textHash int2:hashCode="mpVVJU7zcYq2D/" int2:id="7C3ZaScw">
      <int2:state int2:type="AugLoop_Text_Critique" int2:value="Rejected"/>
    </int2:textHash>
    <int2:textHash int2:hashCode="Lyuvk1kYonY4df" int2:id="0yDOIHnv">
      <int2:state int2:type="AugLoop_Text_Critique" int2:value="Rejected"/>
    </int2:textHash>
    <int2:textHash int2:hashCode="0IP05FBOtgWlRG" int2:id="xOL2PfYW">
      <int2:state int2:type="AugLoop_Text_Critique" int2:value="Rejected"/>
    </int2:textHash>
    <int2:textHash int2:hashCode="UI+vTsM0sE7aJw" int2:id="L6VFAO8L">
      <int2:state int2:type="AugLoop_Text_Critique" int2:value="Rejected"/>
    </int2:textHash>
    <int2:textHash int2:hashCode="p13MrclVtQBb+P" int2:id="mTPKez9v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401560"/>
    <w:lvl w:ilvl="0">
      <w:start w:val="1"/>
      <w:numFmt w:val="lowerRoman"/>
      <w:pStyle w:val="ListNumber5"/>
      <w:lvlText w:val="%1."/>
      <w:lvlJc w:val="right"/>
      <w:pPr>
        <w:ind w:left="1800" w:hanging="360"/>
      </w:pPr>
    </w:lvl>
  </w:abstractNum>
  <w:abstractNum w:abstractNumId="1" w15:restartNumberingAfterBreak="0">
    <w:nsid w:val="FFFFFF7D"/>
    <w:multiLevelType w:val="singleLevel"/>
    <w:tmpl w:val="45BA7004"/>
    <w:lvl w:ilvl="0">
      <w:start w:val="1"/>
      <w:numFmt w:val="lowerRoman"/>
      <w:pStyle w:val="ListNumber4"/>
      <w:lvlText w:val="%1."/>
      <w:lvlJc w:val="right"/>
      <w:pPr>
        <w:ind w:left="1440" w:hanging="360"/>
      </w:pPr>
    </w:lvl>
  </w:abstractNum>
  <w:abstractNum w:abstractNumId="2" w15:restartNumberingAfterBreak="0">
    <w:nsid w:val="FFFFFF80"/>
    <w:multiLevelType w:val="singleLevel"/>
    <w:tmpl w:val="0E12161C"/>
    <w:lvl w:ilvl="0">
      <w:start w:val="1"/>
      <w:numFmt w:val="bullet"/>
      <w:pStyle w:val="ListBullet5"/>
      <w:lvlText w:val=""/>
      <w:lvlJc w:val="left"/>
      <w:pPr>
        <w:ind w:left="1800" w:hanging="360"/>
      </w:pPr>
      <w:rPr>
        <w:rFonts w:hint="default" w:ascii="Symbol" w:hAnsi="Symbol" w:cs="Symbol"/>
        <w:caps w:val="0"/>
        <w:vanish w:val="0"/>
        <w:color w:val="371EE1" w:themeColor="text1"/>
      </w:rPr>
    </w:lvl>
  </w:abstractNum>
  <w:abstractNum w:abstractNumId="3" w15:restartNumberingAfterBreak="0">
    <w:nsid w:val="FFFFFF81"/>
    <w:multiLevelType w:val="singleLevel"/>
    <w:tmpl w:val="25127C42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hint="default" w:ascii="Symbol" w:hAnsi="Symbol"/>
        <w:color w:val="371EE1" w:themeColor="text2"/>
      </w:rPr>
    </w:lvl>
  </w:abstractNum>
  <w:abstractNum w:abstractNumId="4" w15:restartNumberingAfterBreak="0">
    <w:nsid w:val="00FC7353"/>
    <w:multiLevelType w:val="multilevel"/>
    <w:tmpl w:val="D9AC261C"/>
    <w:name w:val="CW Bullet List"/>
    <w:lvl w:ilvl="0">
      <w:start w:val="1"/>
      <w:numFmt w:val="bullet"/>
      <w:pStyle w:val="CWBullet1"/>
      <w:lvlText w:val=""/>
      <w:lvlJc w:val="left"/>
      <w:pPr>
        <w:ind w:left="284" w:hanging="284"/>
      </w:pPr>
      <w:rPr>
        <w:rFonts w:hint="default" w:ascii="Symbol" w:hAnsi="Symbol" w:cs="Times New Roman"/>
        <w:color w:val="371EE1" w:themeColor="text2"/>
      </w:rPr>
    </w:lvl>
    <w:lvl w:ilvl="1">
      <w:start w:val="1"/>
      <w:numFmt w:val="bullet"/>
      <w:pStyle w:val="CWBullet12"/>
      <w:lvlText w:val=""/>
      <w:lvlJc w:val="left"/>
      <w:pPr>
        <w:ind w:left="568" w:hanging="284"/>
      </w:pPr>
      <w:rPr>
        <w:rFonts w:hint="default" w:ascii="Symbol" w:hAnsi="Symbol" w:cs="Times New Roman"/>
        <w:color w:val="371EE1" w:themeColor="text1"/>
      </w:rPr>
    </w:lvl>
    <w:lvl w:ilvl="2">
      <w:start w:val="1"/>
      <w:numFmt w:val="bullet"/>
      <w:pStyle w:val="CWBullet13"/>
      <w:lvlText w:val=""/>
      <w:lvlJc w:val="left"/>
      <w:pPr>
        <w:ind w:left="852" w:hanging="284"/>
      </w:pPr>
      <w:rPr>
        <w:rFonts w:hint="default" w:ascii="Symbol" w:hAnsi="Symbol" w:cs="Times New Roman"/>
        <w:color w:val="371EE1" w:themeColor="text1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hint="default" w:ascii="Symbol" w:hAnsi="Symbol" w:cs="Times New Roman"/>
        <w:color w:val="371EE1" w:themeColor="text1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hint="default" w:ascii="Symbol" w:hAnsi="Symbol" w:cs="Times New Roman"/>
        <w:color w:val="371EE1" w:themeColor="text1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hint="default" w:ascii="Symbol" w:hAnsi="Symbol" w:cs="Times New Roman"/>
        <w:color w:val="371EE1" w:themeColor="text1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hint="default" w:ascii="Symbol" w:hAnsi="Symbol" w:cs="Times New Roman"/>
        <w:color w:val="371EE1" w:themeColor="text1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hint="default" w:ascii="Symbol" w:hAnsi="Symbol" w:cs="Times New Roman"/>
        <w:color w:val="371EE1" w:themeColor="text1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hint="default" w:ascii="Symbol" w:hAnsi="Symbol" w:cs="Times New Roman"/>
        <w:color w:val="371EE1" w:themeColor="text1"/>
      </w:rPr>
    </w:lvl>
  </w:abstractNum>
  <w:abstractNum w:abstractNumId="5" w15:restartNumberingAfterBreak="0">
    <w:nsid w:val="09872FAF"/>
    <w:multiLevelType w:val="multilevel"/>
    <w:tmpl w:val="45A65BBA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crossred"/>
      <w:lvlText w:val=""/>
      <w:lvlJc w:val="left"/>
      <w:pPr>
        <w:ind w:left="1276" w:hanging="255"/>
      </w:pPr>
      <w:rPr>
        <w:rFonts w:hint="default" w:ascii="Wingdings" w:hAnsi="Wingdings"/>
        <w:b/>
        <w:i w:val="0"/>
        <w:color w:val="FF000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FBD7C1B"/>
    <w:multiLevelType w:val="multilevel"/>
    <w:tmpl w:val="F170F5FA"/>
    <w:lvl w:ilvl="0">
      <w:start w:val="1"/>
      <w:numFmt w:val="bullet"/>
      <w:pStyle w:val="NotesBoxBullet12"/>
      <w:lvlText w:val=""/>
      <w:lvlJc w:val="left"/>
      <w:pPr>
        <w:ind w:left="644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371EE1" w:themeColor="text1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"/>
      <w:lvlJc w:val="left"/>
      <w:pPr>
        <w:ind w:left="737" w:hanging="312"/>
      </w:pPr>
      <w:rPr>
        <w:rFonts w:hint="default" w:ascii="Symbol" w:hAnsi="Symbol"/>
        <w:color w:val="371EE1" w:themeColor="text2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hint="default" w:ascii="Symbol" w:hAnsi="Symbol"/>
        <w:color w:val="371EE1" w:themeColor="text2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7" w15:restartNumberingAfterBreak="0">
    <w:nsid w:val="1B221E41"/>
    <w:multiLevelType w:val="hybridMultilevel"/>
    <w:tmpl w:val="BF8CFF7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118B7"/>
    <w:multiLevelType w:val="multilevel"/>
    <w:tmpl w:val="5908F3DC"/>
    <w:styleLink w:val="Style5"/>
    <w:lvl w:ilvl="0">
      <w:start w:val="1"/>
      <w:numFmt w:val="bullet"/>
      <w:lvlText w:val=""/>
      <w:lvlJc w:val="left"/>
      <w:pPr>
        <w:ind w:left="425" w:hanging="312"/>
      </w:pPr>
      <w:rPr>
        <w:rFonts w:hint="default" w:ascii="Symbol" w:hAnsi="Symbol"/>
        <w:color w:val="8678ED" w:themeColor="text2" w:themeTint="99"/>
      </w:rPr>
    </w:lvl>
    <w:lvl w:ilvl="1">
      <w:start w:val="1"/>
      <w:numFmt w:val="lowerLetter"/>
      <w:lvlText w:val="%2."/>
      <w:lvlJc w:val="left"/>
      <w:pPr>
        <w:ind w:left="737" w:hanging="312"/>
      </w:pPr>
      <w:rPr>
        <w:rFonts w:hint="default"/>
        <w:color w:val="1FA8D6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hint="default" w:ascii="Symbol" w:hAnsi="Symbol"/>
        <w:color w:val="1FA8D6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9" w15:restartNumberingAfterBreak="0">
    <w:nsid w:val="298873EE"/>
    <w:multiLevelType w:val="hybridMultilevel"/>
    <w:tmpl w:val="988496F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37BF5"/>
    <w:multiLevelType w:val="hybridMultilevel"/>
    <w:tmpl w:val="80E684D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89D0BC8"/>
    <w:multiLevelType w:val="multilevel"/>
    <w:tmpl w:val="3F945A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Numbered2"/>
      <w:lvlText w:val="%1.%2"/>
      <w:lvlJc w:val="left"/>
      <w:pPr>
        <w:tabs>
          <w:tab w:val="num" w:pos="1701"/>
        </w:tabs>
        <w:ind w:left="709" w:hanging="709"/>
      </w:pPr>
      <w:rPr/>
    </w:lvl>
    <w:lvl w:ilvl="2">
      <w:start w:val="1"/>
      <w:numFmt w:val="decimal"/>
      <w:pStyle w:val="HeadingNumbered3"/>
      <w:isLgl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Numbered4"/>
      <w:isLgl/>
      <w:lvlText w:val="%1.%2.%3.%4"/>
      <w:lvlJc w:val="left"/>
      <w:pPr>
        <w:ind w:left="992" w:hanging="992"/>
      </w:pPr>
      <w:rPr>
        <w:rFonts w:hint="default"/>
      </w:rPr>
    </w:lvl>
    <w:lvl w:ilvl="4">
      <w:start w:val="1"/>
      <w:numFmt w:val="decimal"/>
      <w:pStyle w:val="HeadingNumbered5"/>
      <w:isLgl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76" w:hanging="1276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9" w:hanging="155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12" w15:restartNumberingAfterBreak="0">
    <w:nsid w:val="636722CB"/>
    <w:multiLevelType w:val="multilevel"/>
    <w:tmpl w:val="148A4322"/>
    <w:lvl w:ilvl="0">
      <w:start w:val="1"/>
      <w:numFmt w:val="bullet"/>
      <w:lvlText w:val=""/>
      <w:lvlJc w:val="left"/>
      <w:pPr>
        <w:ind w:left="312" w:hanging="312"/>
      </w:pPr>
      <w:rPr>
        <w:rFonts w:hint="default" w:ascii="Symbol" w:hAnsi="Symbol" w:cs="Symbol"/>
        <w:color w:val="0F2A46" w:themeColor="accent2"/>
      </w:rPr>
    </w:lvl>
    <w:lvl w:ilvl="1">
      <w:start w:val="1"/>
      <w:numFmt w:val="bullet"/>
      <w:pStyle w:val="CalloutBoxBullet12"/>
      <w:lvlText w:val=""/>
      <w:lvlJc w:val="left"/>
      <w:pPr>
        <w:ind w:left="624" w:hanging="312"/>
      </w:pPr>
      <w:rPr>
        <w:rFonts w:hint="default" w:ascii="Symbol" w:hAnsi="Symbol" w:cs="Symbol"/>
        <w:color w:val="0F2A46" w:themeColor="accent2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hint="default" w:ascii="Symbol" w:hAnsi="Symbol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3" w15:restartNumberingAfterBreak="0">
    <w:nsid w:val="69C44A07"/>
    <w:multiLevelType w:val="multilevel"/>
    <w:tmpl w:val="B8B821A8"/>
    <w:name w:val="CW Bullet Alphanumerical List"/>
    <w:lvl w:ilvl="0">
      <w:start w:val="1"/>
      <w:numFmt w:val="decimal"/>
      <w:pStyle w:val="CWBulletAlphanumerical1"/>
      <w:lvlText w:val="%1."/>
      <w:lvlJc w:val="left"/>
      <w:pPr>
        <w:ind w:left="284" w:hanging="284"/>
      </w:pPr>
      <w:rPr>
        <w:rFonts w:hint="default"/>
        <w:color w:val="371EE1" w:themeColor="text2"/>
      </w:rPr>
    </w:lvl>
    <w:lvl w:ilvl="1">
      <w:start w:val="1"/>
      <w:numFmt w:val="lowerLetter"/>
      <w:pStyle w:val="CWBulletAlphanumerical12"/>
      <w:lvlText w:val="%2."/>
      <w:lvlJc w:val="left"/>
      <w:pPr>
        <w:ind w:left="568" w:hanging="284"/>
      </w:pPr>
      <w:rPr>
        <w:rFonts w:hint="default" w:ascii="DM Sans" w:hAnsi="DM Sans"/>
        <w:color w:val="371EE1" w:themeColor="text1"/>
      </w:rPr>
    </w:lvl>
    <w:lvl w:ilvl="2">
      <w:start w:val="1"/>
      <w:numFmt w:val="lowerRoman"/>
      <w:pStyle w:val="CWBulletAlphanumerical13"/>
      <w:lvlText w:val="%3."/>
      <w:lvlJc w:val="right"/>
      <w:pPr>
        <w:ind w:left="852" w:hanging="284"/>
      </w:pPr>
      <w:rPr>
        <w:rFonts w:hint="default" w:ascii="DM Sans" w:hAnsi="DM Sans"/>
        <w:color w:val="371EE1" w:themeColor="text1"/>
      </w:rPr>
    </w:lvl>
    <w:lvl w:ilvl="3">
      <w:start w:val="1"/>
      <w:numFmt w:val="none"/>
      <w:lvlText w:val="%4.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none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%9."/>
      <w:lvlJc w:val="right"/>
      <w:pPr>
        <w:ind w:left="2556" w:hanging="284"/>
      </w:pPr>
      <w:rPr>
        <w:rFonts w:hint="default"/>
      </w:rPr>
    </w:lvl>
  </w:abstractNum>
  <w:abstractNum w:abstractNumId="14" w15:restartNumberingAfterBreak="0">
    <w:nsid w:val="6D011296"/>
    <w:multiLevelType w:val="multilevel"/>
    <w:tmpl w:val="23CA78EC"/>
    <w:lvl w:ilvl="0">
      <w:start w:val="1"/>
      <w:numFmt w:val="bullet"/>
      <w:pStyle w:val="CalloutBoxBullet1"/>
      <w:lvlText w:val=""/>
      <w:lvlJc w:val="left"/>
      <w:pPr>
        <w:ind w:left="312" w:hanging="312"/>
      </w:pPr>
      <w:rPr>
        <w:rFonts w:hint="default" w:ascii="Symbol" w:hAnsi="Symbol" w:cs="Symbol"/>
        <w:color w:val="0F2A46" w:themeColor="accent2"/>
      </w:rPr>
    </w:lvl>
    <w:lvl w:ilvl="1">
      <w:start w:val="1"/>
      <w:numFmt w:val="bullet"/>
      <w:lvlText w:val=""/>
      <w:lvlJc w:val="left"/>
      <w:pPr>
        <w:ind w:left="624" w:hanging="312"/>
      </w:pPr>
      <w:rPr>
        <w:rFonts w:hint="default" w:ascii="Symbol" w:hAnsi="Symbol"/>
        <w:color w:val="8678ED" w:themeColor="text2" w:themeTint="99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hint="default" w:ascii="Symbol" w:hAnsi="Symbol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5" w15:restartNumberingAfterBreak="0">
    <w:nsid w:val="6F013A22"/>
    <w:multiLevelType w:val="multilevel"/>
    <w:tmpl w:val="16B80ECE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greentick"/>
      <w:lvlText w:val=""/>
      <w:lvlJc w:val="left"/>
      <w:pPr>
        <w:ind w:left="1276" w:hanging="255"/>
      </w:pPr>
      <w:rPr>
        <w:rFonts w:hint="default" w:ascii="Wingdings" w:hAnsi="Wingdings"/>
        <w:b/>
        <w:i w:val="0"/>
        <w:color w:val="00B05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17997874">
    <w:abstractNumId w:val="3"/>
  </w:num>
  <w:num w:numId="2" w16cid:durableId="1674839607">
    <w:abstractNumId w:val="2"/>
  </w:num>
  <w:num w:numId="3" w16cid:durableId="211582655">
    <w:abstractNumId w:val="1"/>
  </w:num>
  <w:num w:numId="4" w16cid:durableId="1063912702">
    <w:abstractNumId w:val="0"/>
  </w:num>
  <w:num w:numId="5" w16cid:durableId="809860221">
    <w:abstractNumId w:val="15"/>
  </w:num>
  <w:num w:numId="6" w16cid:durableId="742874670">
    <w:abstractNumId w:val="5"/>
  </w:num>
  <w:num w:numId="7" w16cid:durableId="288972160">
    <w:abstractNumId w:val="6"/>
  </w:num>
  <w:num w:numId="8" w16cid:durableId="1384141418">
    <w:abstractNumId w:val="4"/>
  </w:num>
  <w:num w:numId="9" w16cid:durableId="1242524711">
    <w:abstractNumId w:val="8"/>
  </w:num>
  <w:num w:numId="10" w16cid:durableId="840435666">
    <w:abstractNumId w:val="13"/>
  </w:num>
  <w:num w:numId="11" w16cid:durableId="1399598005">
    <w:abstractNumId w:val="14"/>
  </w:num>
  <w:num w:numId="12" w16cid:durableId="231551111">
    <w:abstractNumId w:val="12"/>
  </w:num>
  <w:num w:numId="13" w16cid:durableId="1554537225">
    <w:abstractNumId w:val="11"/>
  </w:num>
  <w:num w:numId="14" w16cid:durableId="1830168825">
    <w:abstractNumId w:val="7"/>
  </w:num>
  <w:num w:numId="15" w16cid:durableId="1824348120">
    <w:abstractNumId w:val="10"/>
  </w:num>
  <w:num w:numId="16" w16cid:durableId="601182611">
    <w:abstractNumId w:val="9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2"/>
  <w:displayBackgroundShape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781"/>
    <w:rsid w:val="00004605"/>
    <w:rsid w:val="00005398"/>
    <w:rsid w:val="00012391"/>
    <w:rsid w:val="000145FF"/>
    <w:rsid w:val="00014FC5"/>
    <w:rsid w:val="00022C71"/>
    <w:rsid w:val="00043420"/>
    <w:rsid w:val="00060103"/>
    <w:rsid w:val="00062A91"/>
    <w:rsid w:val="00062BDC"/>
    <w:rsid w:val="00063D80"/>
    <w:rsid w:val="000725F1"/>
    <w:rsid w:val="00084777"/>
    <w:rsid w:val="000A25B5"/>
    <w:rsid w:val="000A3FC6"/>
    <w:rsid w:val="000C7D17"/>
    <w:rsid w:val="000D12FA"/>
    <w:rsid w:val="000D1D8A"/>
    <w:rsid w:val="000E1F24"/>
    <w:rsid w:val="000F0781"/>
    <w:rsid w:val="000F247E"/>
    <w:rsid w:val="00100933"/>
    <w:rsid w:val="0011006A"/>
    <w:rsid w:val="0011358A"/>
    <w:rsid w:val="00123583"/>
    <w:rsid w:val="00124098"/>
    <w:rsid w:val="001255C4"/>
    <w:rsid w:val="00126933"/>
    <w:rsid w:val="00135316"/>
    <w:rsid w:val="001466CE"/>
    <w:rsid w:val="001644AC"/>
    <w:rsid w:val="001758ED"/>
    <w:rsid w:val="0019220A"/>
    <w:rsid w:val="001925D5"/>
    <w:rsid w:val="00192B2E"/>
    <w:rsid w:val="001963EC"/>
    <w:rsid w:val="001A2B1B"/>
    <w:rsid w:val="001A4459"/>
    <w:rsid w:val="001A7BC5"/>
    <w:rsid w:val="001B3727"/>
    <w:rsid w:val="001B4D4E"/>
    <w:rsid w:val="001B74C1"/>
    <w:rsid w:val="001B78D7"/>
    <w:rsid w:val="001D075A"/>
    <w:rsid w:val="001D5CE5"/>
    <w:rsid w:val="001D751C"/>
    <w:rsid w:val="001E655F"/>
    <w:rsid w:val="001E6E9F"/>
    <w:rsid w:val="001F0E62"/>
    <w:rsid w:val="001F252E"/>
    <w:rsid w:val="00217214"/>
    <w:rsid w:val="002272B0"/>
    <w:rsid w:val="002517FA"/>
    <w:rsid w:val="0025381C"/>
    <w:rsid w:val="00253ED6"/>
    <w:rsid w:val="00256839"/>
    <w:rsid w:val="00267A2F"/>
    <w:rsid w:val="00270223"/>
    <w:rsid w:val="00270944"/>
    <w:rsid w:val="002A3BCD"/>
    <w:rsid w:val="002D2C64"/>
    <w:rsid w:val="002D5936"/>
    <w:rsid w:val="002E5F25"/>
    <w:rsid w:val="003012ED"/>
    <w:rsid w:val="00303101"/>
    <w:rsid w:val="00306754"/>
    <w:rsid w:val="003076F7"/>
    <w:rsid w:val="00317D65"/>
    <w:rsid w:val="0032668C"/>
    <w:rsid w:val="00356A7B"/>
    <w:rsid w:val="0036108A"/>
    <w:rsid w:val="00361977"/>
    <w:rsid w:val="00367C98"/>
    <w:rsid w:val="003741C5"/>
    <w:rsid w:val="00384F58"/>
    <w:rsid w:val="003A1F18"/>
    <w:rsid w:val="003A3896"/>
    <w:rsid w:val="003B08DF"/>
    <w:rsid w:val="003B5366"/>
    <w:rsid w:val="003D1E9B"/>
    <w:rsid w:val="003D2FCC"/>
    <w:rsid w:val="003D3932"/>
    <w:rsid w:val="003D4CB0"/>
    <w:rsid w:val="003D5DED"/>
    <w:rsid w:val="003D5FFA"/>
    <w:rsid w:val="003E0F14"/>
    <w:rsid w:val="003F08F8"/>
    <w:rsid w:val="003F2E38"/>
    <w:rsid w:val="003F5509"/>
    <w:rsid w:val="004139D1"/>
    <w:rsid w:val="00416A81"/>
    <w:rsid w:val="0042358C"/>
    <w:rsid w:val="00431A64"/>
    <w:rsid w:val="004405A2"/>
    <w:rsid w:val="00440C89"/>
    <w:rsid w:val="00451785"/>
    <w:rsid w:val="00462A79"/>
    <w:rsid w:val="00466B85"/>
    <w:rsid w:val="0048376B"/>
    <w:rsid w:val="00485614"/>
    <w:rsid w:val="00487B90"/>
    <w:rsid w:val="00490889"/>
    <w:rsid w:val="00490F13"/>
    <w:rsid w:val="0049449D"/>
    <w:rsid w:val="004A221E"/>
    <w:rsid w:val="004A5719"/>
    <w:rsid w:val="004A660B"/>
    <w:rsid w:val="004B695A"/>
    <w:rsid w:val="004D14BC"/>
    <w:rsid w:val="004D498B"/>
    <w:rsid w:val="004F433B"/>
    <w:rsid w:val="004F5CB6"/>
    <w:rsid w:val="004F6F3A"/>
    <w:rsid w:val="0053428C"/>
    <w:rsid w:val="00545B61"/>
    <w:rsid w:val="005546AC"/>
    <w:rsid w:val="005553D7"/>
    <w:rsid w:val="00557452"/>
    <w:rsid w:val="005620E4"/>
    <w:rsid w:val="005718FC"/>
    <w:rsid w:val="0057549D"/>
    <w:rsid w:val="005867BB"/>
    <w:rsid w:val="005A771F"/>
    <w:rsid w:val="005B164C"/>
    <w:rsid w:val="005B7FE7"/>
    <w:rsid w:val="005C278B"/>
    <w:rsid w:val="005E3FE8"/>
    <w:rsid w:val="005E6AD8"/>
    <w:rsid w:val="005F04B2"/>
    <w:rsid w:val="005F1201"/>
    <w:rsid w:val="005F1F6C"/>
    <w:rsid w:val="005F5693"/>
    <w:rsid w:val="00617819"/>
    <w:rsid w:val="00622A19"/>
    <w:rsid w:val="00626019"/>
    <w:rsid w:val="00626817"/>
    <w:rsid w:val="00626D6D"/>
    <w:rsid w:val="0064561D"/>
    <w:rsid w:val="00645781"/>
    <w:rsid w:val="00661C3C"/>
    <w:rsid w:val="00664B76"/>
    <w:rsid w:val="00665D4F"/>
    <w:rsid w:val="0068047C"/>
    <w:rsid w:val="0069525F"/>
    <w:rsid w:val="00695E41"/>
    <w:rsid w:val="006A5A1B"/>
    <w:rsid w:val="006C73F4"/>
    <w:rsid w:val="006D6E0F"/>
    <w:rsid w:val="006F15DA"/>
    <w:rsid w:val="007105BF"/>
    <w:rsid w:val="00717986"/>
    <w:rsid w:val="00732ECE"/>
    <w:rsid w:val="00743FA4"/>
    <w:rsid w:val="0075261B"/>
    <w:rsid w:val="00776254"/>
    <w:rsid w:val="007774C8"/>
    <w:rsid w:val="00781896"/>
    <w:rsid w:val="007854A1"/>
    <w:rsid w:val="00791573"/>
    <w:rsid w:val="00793301"/>
    <w:rsid w:val="007A639E"/>
    <w:rsid w:val="007A6680"/>
    <w:rsid w:val="007B0CA7"/>
    <w:rsid w:val="007D0598"/>
    <w:rsid w:val="007E52FC"/>
    <w:rsid w:val="007F7B25"/>
    <w:rsid w:val="008068FC"/>
    <w:rsid w:val="0081742B"/>
    <w:rsid w:val="008323F8"/>
    <w:rsid w:val="00836473"/>
    <w:rsid w:val="00855E4A"/>
    <w:rsid w:val="00864992"/>
    <w:rsid w:val="00883FB1"/>
    <w:rsid w:val="00886D1B"/>
    <w:rsid w:val="0089682C"/>
    <w:rsid w:val="008C0172"/>
    <w:rsid w:val="008C1E31"/>
    <w:rsid w:val="008E2AAC"/>
    <w:rsid w:val="00905533"/>
    <w:rsid w:val="009064A5"/>
    <w:rsid w:val="009242C8"/>
    <w:rsid w:val="009246C0"/>
    <w:rsid w:val="00927E1D"/>
    <w:rsid w:val="00933E59"/>
    <w:rsid w:val="00933F2F"/>
    <w:rsid w:val="00947BB7"/>
    <w:rsid w:val="0096557B"/>
    <w:rsid w:val="00972397"/>
    <w:rsid w:val="0098121C"/>
    <w:rsid w:val="00985793"/>
    <w:rsid w:val="00985CD2"/>
    <w:rsid w:val="009941FE"/>
    <w:rsid w:val="009B2703"/>
    <w:rsid w:val="009C53CA"/>
    <w:rsid w:val="009D5001"/>
    <w:rsid w:val="009D6409"/>
    <w:rsid w:val="009F0696"/>
    <w:rsid w:val="009F0D63"/>
    <w:rsid w:val="009F58EA"/>
    <w:rsid w:val="00A0138A"/>
    <w:rsid w:val="00A065C8"/>
    <w:rsid w:val="00A147B1"/>
    <w:rsid w:val="00A2164A"/>
    <w:rsid w:val="00A34972"/>
    <w:rsid w:val="00A37249"/>
    <w:rsid w:val="00A459F6"/>
    <w:rsid w:val="00A531EB"/>
    <w:rsid w:val="00A57A71"/>
    <w:rsid w:val="00A60D63"/>
    <w:rsid w:val="00A72080"/>
    <w:rsid w:val="00A742FE"/>
    <w:rsid w:val="00A87AB6"/>
    <w:rsid w:val="00A92B4F"/>
    <w:rsid w:val="00A93057"/>
    <w:rsid w:val="00B044AF"/>
    <w:rsid w:val="00B07DF6"/>
    <w:rsid w:val="00B12FC9"/>
    <w:rsid w:val="00B130DB"/>
    <w:rsid w:val="00B22108"/>
    <w:rsid w:val="00B34654"/>
    <w:rsid w:val="00B727C7"/>
    <w:rsid w:val="00B9353C"/>
    <w:rsid w:val="00B94A40"/>
    <w:rsid w:val="00BB0547"/>
    <w:rsid w:val="00BC0053"/>
    <w:rsid w:val="00BD390F"/>
    <w:rsid w:val="00BE7A3E"/>
    <w:rsid w:val="00C12469"/>
    <w:rsid w:val="00C21996"/>
    <w:rsid w:val="00C23FBC"/>
    <w:rsid w:val="00C42A1E"/>
    <w:rsid w:val="00C475D2"/>
    <w:rsid w:val="00C6A811"/>
    <w:rsid w:val="00C822F3"/>
    <w:rsid w:val="00C8258D"/>
    <w:rsid w:val="00CA04B9"/>
    <w:rsid w:val="00CA4D8E"/>
    <w:rsid w:val="00CA7DD3"/>
    <w:rsid w:val="00CC2464"/>
    <w:rsid w:val="00CC3D70"/>
    <w:rsid w:val="00CC632A"/>
    <w:rsid w:val="00CD2018"/>
    <w:rsid w:val="00CD32CF"/>
    <w:rsid w:val="00CE002F"/>
    <w:rsid w:val="00CE26B5"/>
    <w:rsid w:val="00CE38DB"/>
    <w:rsid w:val="00D11910"/>
    <w:rsid w:val="00D13C6C"/>
    <w:rsid w:val="00D26E6E"/>
    <w:rsid w:val="00D444F4"/>
    <w:rsid w:val="00D5038F"/>
    <w:rsid w:val="00D55387"/>
    <w:rsid w:val="00D76D2D"/>
    <w:rsid w:val="00D91157"/>
    <w:rsid w:val="00DA5706"/>
    <w:rsid w:val="00DB0BFE"/>
    <w:rsid w:val="00DD2B66"/>
    <w:rsid w:val="00DE375E"/>
    <w:rsid w:val="00DF221B"/>
    <w:rsid w:val="00E02BB5"/>
    <w:rsid w:val="00E12DAC"/>
    <w:rsid w:val="00E13118"/>
    <w:rsid w:val="00E14449"/>
    <w:rsid w:val="00E148D3"/>
    <w:rsid w:val="00E2440C"/>
    <w:rsid w:val="00E45A59"/>
    <w:rsid w:val="00E4750E"/>
    <w:rsid w:val="00E50C90"/>
    <w:rsid w:val="00E5640F"/>
    <w:rsid w:val="00E67A77"/>
    <w:rsid w:val="00E70DC8"/>
    <w:rsid w:val="00E841CA"/>
    <w:rsid w:val="00E84E9F"/>
    <w:rsid w:val="00E868EE"/>
    <w:rsid w:val="00E911EE"/>
    <w:rsid w:val="00E9477F"/>
    <w:rsid w:val="00EA6F54"/>
    <w:rsid w:val="00EC3A68"/>
    <w:rsid w:val="00ED035E"/>
    <w:rsid w:val="00EE21A7"/>
    <w:rsid w:val="00EE76A4"/>
    <w:rsid w:val="00F208D0"/>
    <w:rsid w:val="00F2312E"/>
    <w:rsid w:val="00F279DB"/>
    <w:rsid w:val="00F30E1F"/>
    <w:rsid w:val="00F318C2"/>
    <w:rsid w:val="00F40B40"/>
    <w:rsid w:val="00F81ACB"/>
    <w:rsid w:val="00F84185"/>
    <w:rsid w:val="00F8760A"/>
    <w:rsid w:val="00FB000C"/>
    <w:rsid w:val="00FD493D"/>
    <w:rsid w:val="03C48D25"/>
    <w:rsid w:val="04FD8F4F"/>
    <w:rsid w:val="06076667"/>
    <w:rsid w:val="074C4F2B"/>
    <w:rsid w:val="08FF003B"/>
    <w:rsid w:val="09032CB0"/>
    <w:rsid w:val="09D5D9C0"/>
    <w:rsid w:val="0A01BD04"/>
    <w:rsid w:val="0A01BD04"/>
    <w:rsid w:val="0A3EB2B6"/>
    <w:rsid w:val="0B045CEE"/>
    <w:rsid w:val="0BB71F70"/>
    <w:rsid w:val="0BDA8317"/>
    <w:rsid w:val="0DD69DD3"/>
    <w:rsid w:val="1249C49B"/>
    <w:rsid w:val="13BF69C7"/>
    <w:rsid w:val="15CB592D"/>
    <w:rsid w:val="171D35BE"/>
    <w:rsid w:val="175BA3B0"/>
    <w:rsid w:val="180EBA3F"/>
    <w:rsid w:val="182A210E"/>
    <w:rsid w:val="1994C1CF"/>
    <w:rsid w:val="1A2C9F4C"/>
    <w:rsid w:val="1A96B9F8"/>
    <w:rsid w:val="1B3AE8E4"/>
    <w:rsid w:val="1BF0A6E1"/>
    <w:rsid w:val="1C3C1CCA"/>
    <w:rsid w:val="1D664C0D"/>
    <w:rsid w:val="1E429BD6"/>
    <w:rsid w:val="1F2BF871"/>
    <w:rsid w:val="20ED1309"/>
    <w:rsid w:val="22307E60"/>
    <w:rsid w:val="22483767"/>
    <w:rsid w:val="239ACD56"/>
    <w:rsid w:val="23B6B838"/>
    <w:rsid w:val="24C95084"/>
    <w:rsid w:val="266520E5"/>
    <w:rsid w:val="28A094B1"/>
    <w:rsid w:val="2ABF9A92"/>
    <w:rsid w:val="2B344451"/>
    <w:rsid w:val="2D47E201"/>
    <w:rsid w:val="2DAA8892"/>
    <w:rsid w:val="2DD231E8"/>
    <w:rsid w:val="2E63A69B"/>
    <w:rsid w:val="2F2147FC"/>
    <w:rsid w:val="3079505E"/>
    <w:rsid w:val="31AD3A7D"/>
    <w:rsid w:val="3209A35F"/>
    <w:rsid w:val="33B5B382"/>
    <w:rsid w:val="34EDFA4B"/>
    <w:rsid w:val="3823F716"/>
    <w:rsid w:val="393240AE"/>
    <w:rsid w:val="395EFCD9"/>
    <w:rsid w:val="398AE01D"/>
    <w:rsid w:val="3D46988F"/>
    <w:rsid w:val="3D906250"/>
    <w:rsid w:val="3DFDAF3B"/>
    <w:rsid w:val="3E326DFC"/>
    <w:rsid w:val="3E9EABE8"/>
    <w:rsid w:val="40256139"/>
    <w:rsid w:val="4449A40F"/>
    <w:rsid w:val="45BB5825"/>
    <w:rsid w:val="47546F44"/>
    <w:rsid w:val="4B10F104"/>
    <w:rsid w:val="4D058B9B"/>
    <w:rsid w:val="50FAA0AD"/>
    <w:rsid w:val="514E3CF2"/>
    <w:rsid w:val="526241FC"/>
    <w:rsid w:val="542E28EA"/>
    <w:rsid w:val="547A6B97"/>
    <w:rsid w:val="55D2A1F8"/>
    <w:rsid w:val="561B4EE0"/>
    <w:rsid w:val="57DF71BA"/>
    <w:rsid w:val="5C445D25"/>
    <w:rsid w:val="5D9D7FC5"/>
    <w:rsid w:val="5D9FB73F"/>
    <w:rsid w:val="5EB653AF"/>
    <w:rsid w:val="5F4C0B0D"/>
    <w:rsid w:val="5F5C777A"/>
    <w:rsid w:val="615BE542"/>
    <w:rsid w:val="61926860"/>
    <w:rsid w:val="62B39EA9"/>
    <w:rsid w:val="6308E533"/>
    <w:rsid w:val="63821B81"/>
    <w:rsid w:val="65B212C7"/>
    <w:rsid w:val="6638511E"/>
    <w:rsid w:val="66C53B77"/>
    <w:rsid w:val="676B0699"/>
    <w:rsid w:val="6CFE27C9"/>
    <w:rsid w:val="6D055827"/>
    <w:rsid w:val="6DA268B8"/>
    <w:rsid w:val="6EC3D390"/>
    <w:rsid w:val="6EF7171B"/>
    <w:rsid w:val="6F5BFA8E"/>
    <w:rsid w:val="6F6A1C5D"/>
    <w:rsid w:val="6FEC4CDB"/>
    <w:rsid w:val="73717C2F"/>
    <w:rsid w:val="747A8332"/>
    <w:rsid w:val="747A8332"/>
    <w:rsid w:val="75C6A2FA"/>
    <w:rsid w:val="762F7BF0"/>
    <w:rsid w:val="763BFE08"/>
    <w:rsid w:val="76C64E87"/>
    <w:rsid w:val="79671CB2"/>
    <w:rsid w:val="7A6096BD"/>
    <w:rsid w:val="7AE9C4B6"/>
    <w:rsid w:val="7C04886A"/>
    <w:rsid w:val="7C1CBC21"/>
    <w:rsid w:val="7F17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8D3C78"/>
  <w15:chartTrackingRefBased/>
  <w15:docId w15:val="{ABEA2AC3-72ED-F04E-82B3-8C959ABBEE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Times New Roman" w:asciiTheme="minorHAnsi" w:hAnsiTheme="minorHAnsi" w:eastAsiaTheme="minorHAnsi"/>
        <w:color w:val="371EE1" w:themeColor="text1"/>
        <w:sz w:val="22"/>
        <w:szCs w:val="22"/>
        <w:lang w:val="en-A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footnote text" w:semiHidden="1" w:unhideWhenUsed="1"/>
    <w:lsdException w:name="header" w:uiPriority="8" w:semiHidden="1" w:unhideWhenUsed="1"/>
    <w:lsdException w:name="footer" w:semiHidden="1" w:unhideWhenUsed="1" w:qFormat="1"/>
    <w:lsdException w:name="caption" w:uiPriority="35" w:semiHidden="1" w:unhideWhenUsed="1"/>
    <w:lsdException w:name="footnote reference" w:semiHidden="1" w:unhideWhenUsed="1"/>
    <w:lsdException w:name="annotation reference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oa heading" w:uiPriority="38"/>
    <w:lsdException w:name="List Bullet" w:uiPriority="3" w:semiHidden="1" w:unhideWhenUsed="1"/>
    <w:lsdException w:name="List Number" w:uiPriority="29" w:semiHidden="1" w:unhideWhenUsed="1"/>
    <w:lsdException w:name="List Bullet 2" w:uiPriority="4" w:semiHidden="1" w:unhideWhenUsed="1"/>
    <w:lsdException w:name="List Bullet 3" w:uiPriority="5" w:semiHidden="1" w:unhideWhenUsed="1"/>
    <w:lsdException w:name="List Bullet 4" w:uiPriority="6" w:semiHidden="1" w:unhideWhenUsed="1"/>
    <w:lsdException w:name="List Bullet 5" w:uiPriority="6" w:semiHidden="1" w:unhideWhenUsed="1"/>
    <w:lsdException w:name="List Number 2" w:uiPriority="29" w:semiHidden="1" w:unhideWhenUsed="1"/>
    <w:lsdException w:name="List Number 3" w:uiPriority="29" w:semiHidden="1" w:unhideWhenUsed="1"/>
    <w:lsdException w:name="List Number 4" w:uiPriority="29" w:semiHidden="1" w:unhideWhenUsed="1"/>
    <w:lsdException w:name="List Number 5" w:uiPriority="29" w:semiHidden="1" w:unhideWhenUsed="1"/>
    <w:lsdException w:name="Title" w:uiPriority="10"/>
    <w:lsdException w:name="Default Paragraph Font" w:uiPriority="1" w:semiHidden="1" w:unhideWhenUsed="1"/>
    <w:lsdException w:name="Body Text" w:uiPriority="0" w:semiHidden="1" w:unhideWhenUsed="1"/>
    <w:lsdException w:name="Message Header" w:semiHidden="1" w:unhideWhenUsed="1"/>
    <w:lsdException w:name="Subtitle" w:uiPriority="11"/>
    <w:lsdException w:name="Date" w:semiHidden="1" w:unhideWhenUsed="1"/>
    <w:lsdException w:name="Body Text First Indent" w:semiHidden="1" w:unhideWhenUsed="1"/>
    <w:lsdException w:name="Body Text 2" w:uiPriority="1" w:semiHidden="1" w:unhideWhenUsed="1"/>
    <w:lsdException w:name="Body Text 3" w:uiPriority="2" w:semiHidden="1" w:unhideWhenUsed="1"/>
    <w:lsdException w:name="Body Text Indent 2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rsid w:val="005B7FE7"/>
    <w:rPr>
      <w:sz w:val="20"/>
    </w:rPr>
  </w:style>
  <w:style w:type="paragraph" w:styleId="Heading1">
    <w:name w:val="heading 1"/>
    <w:aliases w:val="CW Heading 1"/>
    <w:basedOn w:val="Normal"/>
    <w:next w:val="CWBodyText"/>
    <w:link w:val="Heading1Char"/>
    <w:uiPriority w:val="9"/>
    <w:qFormat/>
    <w:rsid w:val="003012ED"/>
    <w:pPr>
      <w:keepLines/>
      <w:spacing w:before="240" w:after="240"/>
      <w:outlineLvl w:val="0"/>
    </w:pPr>
    <w:rPr>
      <w:rFonts w:cs="Arial" w:asciiTheme="majorHAnsi" w:hAnsiTheme="majorHAnsi" w:eastAsiaTheme="majorEastAsia"/>
      <w:b/>
      <w:bCs/>
      <w:color w:val="215E9D" w:themeColor="accent2" w:themeTint="BF"/>
      <w:kern w:val="32"/>
      <w:sz w:val="40"/>
      <w:szCs w:val="32"/>
      <w:lang w:val="en-US"/>
    </w:rPr>
  </w:style>
  <w:style w:type="paragraph" w:styleId="Heading2">
    <w:name w:val="heading 2"/>
    <w:aliases w:val="CW Heading 2"/>
    <w:basedOn w:val="Normal"/>
    <w:next w:val="CWBodyText"/>
    <w:link w:val="Heading2Char"/>
    <w:uiPriority w:val="9"/>
    <w:unhideWhenUsed/>
    <w:qFormat/>
    <w:rsid w:val="003012ED"/>
    <w:pPr>
      <w:keepLines/>
      <w:numPr>
        <w:ilvl w:val="1"/>
      </w:numPr>
      <w:tabs>
        <w:tab w:val="num" w:pos="1021"/>
      </w:tabs>
      <w:spacing w:before="240" w:after="240"/>
      <w:outlineLvl w:val="1"/>
    </w:pPr>
    <w:rPr>
      <w:rFonts w:asciiTheme="majorHAnsi" w:hAnsiTheme="majorHAnsi" w:eastAsiaTheme="majorEastAsia" w:cstheme="majorBidi"/>
      <w:b/>
      <w:bCs/>
      <w:iCs/>
      <w:color w:val="215E9D" w:themeColor="accent2" w:themeTint="BF"/>
      <w:sz w:val="36"/>
      <w:szCs w:val="28"/>
      <w:lang w:val="en-US"/>
    </w:rPr>
  </w:style>
  <w:style w:type="paragraph" w:styleId="Heading3">
    <w:name w:val="heading 3"/>
    <w:aliases w:val="CW Heading 3"/>
    <w:basedOn w:val="Normal"/>
    <w:next w:val="CWBodyText"/>
    <w:link w:val="Heading3Char"/>
    <w:uiPriority w:val="9"/>
    <w:unhideWhenUsed/>
    <w:qFormat/>
    <w:rsid w:val="003012ED"/>
    <w:pPr>
      <w:keepLines/>
      <w:numPr>
        <w:ilvl w:val="2"/>
      </w:numPr>
      <w:tabs>
        <w:tab w:val="num" w:pos="1021"/>
      </w:tabs>
      <w:spacing w:before="240" w:after="240"/>
      <w:outlineLvl w:val="2"/>
    </w:pPr>
    <w:rPr>
      <w:rFonts w:asciiTheme="majorHAnsi" w:hAnsiTheme="majorHAnsi" w:eastAsiaTheme="majorEastAsia" w:cstheme="majorBidi"/>
      <w:b/>
      <w:bCs/>
      <w:color w:val="215E9D" w:themeColor="accent2" w:themeTint="BF"/>
      <w:sz w:val="32"/>
      <w:szCs w:val="26"/>
      <w:lang w:val="en-US"/>
    </w:rPr>
  </w:style>
  <w:style w:type="paragraph" w:styleId="Heading4">
    <w:name w:val="heading 4"/>
    <w:aliases w:val="CW Heading 4"/>
    <w:basedOn w:val="Normal"/>
    <w:next w:val="Normal"/>
    <w:link w:val="Heading4Char"/>
    <w:uiPriority w:val="9"/>
    <w:unhideWhenUsed/>
    <w:qFormat/>
    <w:rsid w:val="003012ED"/>
    <w:pPr>
      <w:keepLines/>
      <w:numPr>
        <w:ilvl w:val="3"/>
      </w:numPr>
      <w:tabs>
        <w:tab w:val="num" w:pos="1304"/>
      </w:tabs>
      <w:spacing w:before="240" w:after="240"/>
      <w:outlineLvl w:val="3"/>
    </w:pPr>
    <w:rPr>
      <w:b/>
      <w:bCs/>
      <w:color w:val="215E9D" w:themeColor="accent2" w:themeTint="BF"/>
      <w:sz w:val="28"/>
      <w:szCs w:val="28"/>
    </w:rPr>
  </w:style>
  <w:style w:type="paragraph" w:styleId="Heading5">
    <w:name w:val="heading 5"/>
    <w:aliases w:val="CW Heading 5"/>
    <w:basedOn w:val="Normal"/>
    <w:next w:val="CWBodyText"/>
    <w:link w:val="Heading5Char"/>
    <w:uiPriority w:val="9"/>
    <w:unhideWhenUsed/>
    <w:qFormat/>
    <w:rsid w:val="003012ED"/>
    <w:pPr>
      <w:keepLines/>
      <w:numPr>
        <w:ilvl w:val="4"/>
      </w:numPr>
      <w:tabs>
        <w:tab w:val="num" w:pos="1304"/>
      </w:tabs>
      <w:spacing w:before="240" w:after="240"/>
      <w:outlineLvl w:val="4"/>
    </w:pPr>
    <w:rPr>
      <w:b/>
      <w:bCs/>
      <w:iCs/>
      <w:color w:val="215E9D" w:themeColor="accent2" w:themeTint="BF"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065C8"/>
    <w:pPr>
      <w:spacing w:before="240" w:after="60"/>
      <w:outlineLvl w:val="5"/>
    </w:pPr>
    <w:rPr>
      <w:rFonts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3B08DF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3B08DF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3B08DF"/>
    <w:pPr>
      <w:spacing w:before="240" w:after="60"/>
      <w:outlineLvl w:val="8"/>
    </w:pPr>
    <w:rPr>
      <w:rFonts w:asciiTheme="majorHAnsi" w:hAnsiTheme="majorHAnsi" w:eastAsiaTheme="majorEastAsia" w:cstheme="majorBidi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aliases w:val="CW Heading 1 Char"/>
    <w:basedOn w:val="DefaultParagraphFont"/>
    <w:link w:val="Heading1"/>
    <w:uiPriority w:val="9"/>
    <w:rsid w:val="003012ED"/>
    <w:rPr>
      <w:rFonts w:cs="Arial" w:asciiTheme="majorHAnsi" w:hAnsiTheme="majorHAnsi" w:eastAsiaTheme="majorEastAsia"/>
      <w:b/>
      <w:bCs/>
      <w:color w:val="215E9D" w:themeColor="accent2" w:themeTint="BF"/>
      <w:kern w:val="32"/>
      <w:sz w:val="40"/>
      <w:szCs w:val="32"/>
      <w:lang w:val="en-US"/>
    </w:rPr>
  </w:style>
  <w:style w:type="paragraph" w:styleId="HeadingNumbered4" w:customStyle="1">
    <w:name w:val="Heading Numbered 4"/>
    <w:aliases w:val="CW Heading4"/>
    <w:basedOn w:val="Heading4"/>
    <w:next w:val="CWBodyText"/>
    <w:qFormat/>
    <w:rsid w:val="00793301"/>
    <w:pPr>
      <w:numPr>
        <w:numId w:val="13"/>
      </w:numPr>
    </w:pPr>
    <w:rPr>
      <w:b w:val="0"/>
      <w:sz w:val="24"/>
    </w:rPr>
  </w:style>
  <w:style w:type="paragraph" w:styleId="BodyText2">
    <w:name w:val="Body Text 2"/>
    <w:basedOn w:val="Normal"/>
    <w:link w:val="BodyText2Char"/>
    <w:uiPriority w:val="1"/>
    <w:semiHidden/>
    <w:unhideWhenUsed/>
    <w:rsid w:val="00440C89"/>
    <w:pPr>
      <w:spacing w:before="120" w:after="120" w:line="480" w:lineRule="auto"/>
    </w:pPr>
    <w:rPr>
      <w:sz w:val="18"/>
    </w:rPr>
  </w:style>
  <w:style w:type="paragraph" w:styleId="BodyText">
    <w:name w:val="Body Text"/>
    <w:basedOn w:val="Normal"/>
    <w:link w:val="BodyTextChar"/>
    <w:rsid w:val="004D498B"/>
    <w:pPr>
      <w:spacing w:before="120" w:after="120" w:line="260" w:lineRule="exact"/>
    </w:pPr>
    <w:rPr>
      <w:lang w:eastAsia="en-AU"/>
    </w:rPr>
  </w:style>
  <w:style w:type="character" w:styleId="BodyTextChar" w:customStyle="1">
    <w:name w:val="Body Text Char"/>
    <w:basedOn w:val="DefaultParagraphFont"/>
    <w:link w:val="BodyText"/>
    <w:rsid w:val="004D498B"/>
    <w:rPr>
      <w:sz w:val="20"/>
      <w:lang w:eastAsia="en-AU"/>
    </w:rPr>
  </w:style>
  <w:style w:type="paragraph" w:styleId="SubTitle" w:customStyle="1">
    <w:name w:val="Sub Title"/>
    <w:basedOn w:val="Normal"/>
    <w:link w:val="SubTitleChar"/>
    <w:rsid w:val="003B08DF"/>
    <w:pPr>
      <w:widowControl w:val="0"/>
      <w:suppressAutoHyphens/>
      <w:autoSpaceDE w:val="0"/>
      <w:autoSpaceDN w:val="0"/>
      <w:adjustRightInd w:val="0"/>
      <w:contextualSpacing/>
      <w:jc w:val="right"/>
      <w:textAlignment w:val="center"/>
    </w:pPr>
    <w:rPr>
      <w:rFonts w:cs="VectoraLH-Bold"/>
      <w:bCs/>
      <w:color w:val="78EBBE" w:themeColor="accent4"/>
      <w:sz w:val="28"/>
      <w:szCs w:val="36"/>
    </w:rPr>
  </w:style>
  <w:style w:type="character" w:styleId="SubTitleChar" w:customStyle="1">
    <w:name w:val="Sub Title Char"/>
    <w:basedOn w:val="DefaultParagraphFont"/>
    <w:link w:val="SubTitle"/>
    <w:rsid w:val="003B08DF"/>
    <w:rPr>
      <w:rFonts w:cs="VectoraLH-Bold" w:eastAsiaTheme="minorEastAsia"/>
      <w:bCs/>
      <w:color w:val="78EBBE" w:themeColor="accent4"/>
      <w:sz w:val="28"/>
      <w:szCs w:val="36"/>
      <w:lang w:val="en-US"/>
    </w:rPr>
  </w:style>
  <w:style w:type="paragraph" w:styleId="HeadingNumbered5" w:customStyle="1">
    <w:name w:val="Heading Numbered 5"/>
    <w:aliases w:val="CW Heading5"/>
    <w:basedOn w:val="Heading5"/>
    <w:next w:val="CWBodyText"/>
    <w:qFormat/>
    <w:rsid w:val="00793301"/>
    <w:pPr>
      <w:numPr>
        <w:numId w:val="13"/>
      </w:numPr>
    </w:pPr>
    <w:rPr>
      <w:b w:val="0"/>
    </w:rPr>
  </w:style>
  <w:style w:type="paragraph" w:styleId="ListBullet4">
    <w:name w:val="List Bullet 4"/>
    <w:basedOn w:val="Normal"/>
    <w:uiPriority w:val="6"/>
    <w:semiHidden/>
    <w:unhideWhenUsed/>
    <w:rsid w:val="004D14BC"/>
    <w:pPr>
      <w:numPr>
        <w:numId w:val="1"/>
      </w:numPr>
      <w:ind w:left="1135" w:hanging="284"/>
      <w:contextualSpacing/>
    </w:pPr>
    <w:rPr>
      <w:color w:val="auto"/>
    </w:rPr>
  </w:style>
  <w:style w:type="character" w:styleId="StyleBold" w:customStyle="1">
    <w:name w:val="Style Bold"/>
    <w:basedOn w:val="DefaultParagraphFont"/>
    <w:rsid w:val="00043420"/>
    <w:rPr>
      <w:b/>
      <w:bCs/>
    </w:rPr>
  </w:style>
  <w:style w:type="paragraph" w:styleId="HeadingNumbered3" w:customStyle="1">
    <w:name w:val="Heading Numbered 3"/>
    <w:aliases w:val="CW Heading3"/>
    <w:basedOn w:val="Heading3"/>
    <w:next w:val="CWBodyText"/>
    <w:qFormat/>
    <w:rsid w:val="00793301"/>
    <w:pPr>
      <w:numPr>
        <w:numId w:val="13"/>
      </w:numPr>
    </w:pPr>
    <w:rPr>
      <w:b w:val="0"/>
      <w:sz w:val="24"/>
    </w:rPr>
  </w:style>
  <w:style w:type="character" w:styleId="BodyText2Char" w:customStyle="1">
    <w:name w:val="Body Text 2 Char"/>
    <w:basedOn w:val="DefaultParagraphFont"/>
    <w:link w:val="BodyText2"/>
    <w:uiPriority w:val="1"/>
    <w:semiHidden/>
    <w:rsid w:val="00440C89"/>
    <w:rPr>
      <w:sz w:val="18"/>
    </w:rPr>
  </w:style>
  <w:style w:type="paragraph" w:styleId="BodyTextIndent3">
    <w:name w:val="Body Text Indent 3"/>
    <w:basedOn w:val="Normal"/>
    <w:link w:val="BodyTextIndent3Char"/>
    <w:uiPriority w:val="99"/>
    <w:rsid w:val="002272B0"/>
    <w:pPr>
      <w:spacing w:after="120"/>
      <w:ind w:left="283"/>
    </w:pPr>
    <w:rPr>
      <w:sz w:val="16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rsid w:val="002272B0"/>
    <w:rPr>
      <w:sz w:val="16"/>
      <w:szCs w:val="16"/>
    </w:rPr>
  </w:style>
  <w:style w:type="paragraph" w:styleId="BodyTextFirstIndent2">
    <w:name w:val="Body Text First Indent 2"/>
    <w:basedOn w:val="Normal"/>
    <w:link w:val="BodyTextFirstIndent2Char"/>
    <w:uiPriority w:val="99"/>
    <w:rsid w:val="00440C89"/>
    <w:pPr>
      <w:spacing w:before="240" w:after="240"/>
      <w:ind w:firstLine="567"/>
    </w:pPr>
    <w:rPr>
      <w:sz w:val="18"/>
    </w:rPr>
  </w:style>
  <w:style w:type="character" w:styleId="BodyTextFirstIndent2Char" w:customStyle="1">
    <w:name w:val="Body Text First Indent 2 Char"/>
    <w:basedOn w:val="DefaultParagraphFont"/>
    <w:link w:val="BodyTextFirstIndent2"/>
    <w:uiPriority w:val="99"/>
    <w:rsid w:val="00440C89"/>
    <w:rPr>
      <w:sz w:val="18"/>
    </w:rPr>
  </w:style>
  <w:style w:type="paragraph" w:styleId="CWTableFirstColumn" w:customStyle="1">
    <w:name w:val="CW Table First Column"/>
    <w:basedOn w:val="CWBodyText"/>
    <w:rsid w:val="00462A79"/>
    <w:rPr>
      <w:rFonts w:eastAsiaTheme="minorEastAsia"/>
      <w:color w:val="371EE1" w:themeColor="text1"/>
    </w:rPr>
  </w:style>
  <w:style w:type="paragraph" w:styleId="ListBullet5">
    <w:name w:val="List Bullet 5"/>
    <w:basedOn w:val="Normal"/>
    <w:uiPriority w:val="6"/>
    <w:semiHidden/>
    <w:unhideWhenUsed/>
    <w:rsid w:val="004D14BC"/>
    <w:pPr>
      <w:numPr>
        <w:numId w:val="2"/>
      </w:numPr>
      <w:ind w:left="1418" w:hanging="284"/>
      <w:contextualSpacing/>
    </w:pPr>
    <w:rPr>
      <w:color w:val="auto"/>
    </w:rPr>
  </w:style>
  <w:style w:type="paragraph" w:styleId="CWTableHeadings" w:customStyle="1">
    <w:name w:val="CW Table Headings"/>
    <w:basedOn w:val="CWBodyText"/>
    <w:link w:val="CWTableHeadingsChar"/>
    <w:rsid w:val="00440C89"/>
    <w:rPr>
      <w:rFonts w:eastAsiaTheme="minorEastAsia"/>
      <w:b/>
      <w:bCs/>
      <w:color w:val="FFFFFF" w:themeColor="background2"/>
      <w:lang w:val="en-US" w:eastAsia="zh-CN"/>
    </w:rPr>
  </w:style>
  <w:style w:type="character" w:styleId="CWTableHeadingsChar" w:customStyle="1">
    <w:name w:val="CW Table Headings Char"/>
    <w:basedOn w:val="DefaultParagraphFont"/>
    <w:link w:val="CWTableHeadings"/>
    <w:rsid w:val="00440C89"/>
    <w:rPr>
      <w:rFonts w:eastAsiaTheme="minorEastAsia"/>
      <w:b/>
      <w:bCs/>
      <w:color w:val="FFFFFF" w:themeColor="background2"/>
      <w:sz w:val="20"/>
      <w:lang w:val="en-US" w:eastAsia="zh-CN"/>
    </w:rPr>
  </w:style>
  <w:style w:type="paragraph" w:styleId="TOAHeading">
    <w:name w:val="toa heading"/>
    <w:basedOn w:val="Normal"/>
    <w:next w:val="CWBodyText"/>
    <w:uiPriority w:val="38"/>
    <w:rsid w:val="004F6F3A"/>
    <w:pPr>
      <w:keepLines/>
      <w:spacing w:before="120"/>
    </w:pPr>
    <w:rPr>
      <w:rFonts w:asciiTheme="majorHAnsi" w:hAnsiTheme="majorHAnsi" w:eastAsiaTheme="majorEastAsia" w:cstheme="majorBidi"/>
      <w:b/>
      <w:bCs/>
      <w:sz w:val="40"/>
      <w:szCs w:val="24"/>
    </w:rPr>
  </w:style>
  <w:style w:type="paragraph" w:styleId="StyleCWActionBoxAsianHeadingsAsianSimHeiBold" w:customStyle="1">
    <w:name w:val="Style CW Action Box + (Asian) +Headings Asian (SimHei) Bold"/>
    <w:basedOn w:val="CWActionBox"/>
    <w:rsid w:val="005B7FE7"/>
    <w:rPr>
      <w:rFonts w:ascii="DM Sans" w:hAnsi="DM Sans" w:cs="DM Sans" w:eastAsiaTheme="majorEastAsia"/>
      <w:b/>
      <w:bCs w:val="0"/>
      <w:szCs w:val="20"/>
    </w:rPr>
  </w:style>
  <w:style w:type="paragraph" w:styleId="Calloutbox" w:customStyle="1">
    <w:name w:val="Call out box"/>
    <w:basedOn w:val="Normal"/>
    <w:link w:val="CalloutboxChar"/>
    <w:uiPriority w:val="7"/>
    <w:rsid w:val="003B08DF"/>
    <w:pPr>
      <w:framePr w:wrap="around" w:hAnchor="text" w:vAnchor="text" w:y="1"/>
      <w:shd w:val="clear" w:color="auto" w:fill="E2F6FC" w:themeFill="accent1" w:themeFillTint="33"/>
      <w:spacing w:before="120" w:after="240"/>
      <w:ind w:left="284" w:right="284"/>
      <w:contextualSpacing/>
    </w:pPr>
    <w:rPr>
      <w:rFonts w:eastAsia="Times New Roman"/>
      <w:bCs/>
      <w:lang w:eastAsia="en-AU"/>
    </w:rPr>
  </w:style>
  <w:style w:type="character" w:styleId="CalloutboxChar" w:customStyle="1">
    <w:name w:val="Call out box Char"/>
    <w:basedOn w:val="DefaultParagraphFont"/>
    <w:link w:val="Calloutbox"/>
    <w:uiPriority w:val="7"/>
    <w:rsid w:val="003B08DF"/>
    <w:rPr>
      <w:rFonts w:eastAsia="Times New Roman"/>
      <w:bCs/>
      <w:shd w:val="clear" w:color="auto" w:fill="E2F6FC" w:themeFill="accent1" w:themeFillTint="33"/>
      <w:lang w:eastAsia="en-AU"/>
    </w:rPr>
  </w:style>
  <w:style w:type="table" w:styleId="Style1" w:customStyle="1">
    <w:name w:val="Style1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Borders>
        <w:top w:val="single" w:color="78EBBE" w:themeColor="accent4" w:sz="4" w:space="0"/>
        <w:left w:val="single" w:color="78EBBE" w:themeColor="accent4" w:sz="4" w:space="0"/>
        <w:bottom w:val="single" w:color="78EBBE" w:themeColor="accent4" w:sz="4" w:space="0"/>
        <w:right w:val="single" w:color="78EBBE" w:themeColor="accent4" w:sz="4" w:space="0"/>
        <w:insideH w:val="single" w:color="78EBBE" w:themeColor="accent4" w:sz="4" w:space="0"/>
        <w:insideV w:val="single" w:color="78EBBE" w:themeColor="accent4" w:sz="4" w:space="0"/>
      </w:tblBorders>
    </w:tblPr>
    <w:tcPr>
      <w:vAlign w:val="center"/>
    </w:tcPr>
    <w:tblStylePr w:type="firstRow">
      <w:tblPr/>
      <w:tcPr>
        <w:shd w:val="clear" w:color="auto" w:fill="78EBBE" w:themeFill="accent4"/>
      </w:tcPr>
    </w:tblStylePr>
    <w:tblStylePr w:type="firstCol">
      <w:tblPr/>
      <w:tcPr>
        <w:shd w:val="clear" w:color="auto" w:fill="E4FBF1" w:themeFill="accent4" w:themeFillTint="33"/>
      </w:tcPr>
    </w:tblStylePr>
  </w:style>
  <w:style w:type="table" w:styleId="Style2" w:customStyle="1">
    <w:name w:val="Style2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/>
  </w:style>
  <w:style w:type="paragraph" w:styleId="TableHeader" w:customStyle="1">
    <w:name w:val="Table Header"/>
    <w:basedOn w:val="Normal"/>
    <w:link w:val="TableHeaderChar"/>
    <w:uiPriority w:val="15"/>
    <w:rsid w:val="003B08DF"/>
    <w:pPr>
      <w:spacing w:after="120"/>
    </w:pPr>
    <w:rPr>
      <w:b/>
      <w:color w:val="FFFFFF" w:themeColor="background1"/>
    </w:rPr>
  </w:style>
  <w:style w:type="character" w:styleId="TableHeaderChar" w:customStyle="1">
    <w:name w:val="Table Header Char"/>
    <w:basedOn w:val="DefaultParagraphFont"/>
    <w:link w:val="TableHeader"/>
    <w:uiPriority w:val="15"/>
    <w:rsid w:val="003B08DF"/>
    <w:rPr>
      <w:rFonts w:cs="Times New Roman" w:eastAsiaTheme="minorEastAsia"/>
      <w:b/>
      <w:color w:val="FFFFFF" w:themeColor="background1"/>
      <w:sz w:val="24"/>
      <w:szCs w:val="24"/>
      <w:lang w:val="en-US"/>
    </w:rPr>
  </w:style>
  <w:style w:type="paragraph" w:styleId="CWBodyCopy" w:customStyle="1">
    <w:name w:val="CW Body Copy"/>
    <w:link w:val="CWBodyCopyChar"/>
    <w:rsid w:val="003B08DF"/>
    <w:pPr>
      <w:spacing w:before="240" w:after="200" w:line="280" w:lineRule="atLeast"/>
      <w:contextualSpacing/>
    </w:pPr>
    <w:rPr>
      <w:rFonts w:ascii="Arial" w:hAnsi="Arial" w:eastAsia="Times New Roman"/>
      <w:sz w:val="20"/>
      <w:szCs w:val="20"/>
      <w:lang w:val="en-US"/>
    </w:rPr>
  </w:style>
  <w:style w:type="character" w:styleId="CWBodyCopyChar" w:customStyle="1">
    <w:name w:val="CW Body Copy Char"/>
    <w:basedOn w:val="DefaultParagraphFont"/>
    <w:link w:val="CWBodyCopy"/>
    <w:rsid w:val="003B08DF"/>
    <w:rPr>
      <w:rFonts w:ascii="Arial" w:hAnsi="Arial" w:eastAsia="Times New Roman" w:cs="Times New Roman"/>
      <w:sz w:val="20"/>
      <w:szCs w:val="20"/>
      <w:lang w:val="en-US"/>
    </w:rPr>
  </w:style>
  <w:style w:type="table" w:styleId="Style3" w:customStyle="1">
    <w:name w:val="Style3"/>
    <w:basedOn w:val="TableNorma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Ind w:w="0" w:type="nil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rFonts w:hint="default" w:asciiTheme="majorHAnsi" w:hAnsiTheme="majorHAnsi"/>
        <w:color w:val="FFFFFF" w:themeColor="background1"/>
        <w:sz w:val="20"/>
        <w:szCs w:val="20"/>
      </w:rPr>
      <w:tblPr/>
      <w:tcPr>
        <w:shd w:val="clear" w:color="auto" w:fill="78EBBE" w:themeFill="accent4"/>
      </w:tcPr>
    </w:tblStylePr>
    <w:tblStylePr w:type="firstCol">
      <w:pPr>
        <w:jc w:val="left"/>
      </w:pPr>
      <w:rPr>
        <w:sz w:val="20"/>
        <w:szCs w:val="20"/>
      </w:rPr>
      <w:tblPr/>
      <w:tcPr>
        <w:tc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cBorders>
        <w:shd w:val="clear" w:color="auto" w:fill="F2F2F2" w:themeFill="background1" w:themeFillShade="F2"/>
      </w:tcPr>
    </w:tblStylePr>
  </w:style>
  <w:style w:type="paragraph" w:styleId="Tableheadingwhite" w:customStyle="1">
    <w:name w:val="Table heading white"/>
    <w:basedOn w:val="Normal"/>
    <w:rsid w:val="003B08DF"/>
    <w:pPr>
      <w:spacing w:after="0"/>
    </w:pPr>
    <w:rPr>
      <w:rFonts w:eastAsia="Times New Roman"/>
      <w:color w:val="FFFFFF" w:themeColor="background1"/>
      <w:sz w:val="18"/>
      <w:szCs w:val="20"/>
    </w:rPr>
  </w:style>
  <w:style w:type="paragraph" w:styleId="TableText" w:customStyle="1">
    <w:name w:val="Table Text"/>
    <w:basedOn w:val="BodyText"/>
    <w:rsid w:val="003B08DF"/>
    <w:pPr>
      <w:spacing w:before="0" w:after="0"/>
    </w:pPr>
    <w:rPr>
      <w:rFonts w:eastAsia="Times New Roman"/>
      <w:sz w:val="18"/>
      <w:szCs w:val="20"/>
    </w:rPr>
  </w:style>
  <w:style w:type="paragraph" w:styleId="Bulletslevel2greentick" w:customStyle="1">
    <w:name w:val="Bullets level 2 green tick"/>
    <w:basedOn w:val="Normal"/>
    <w:link w:val="Bulletslevel2greentickChar"/>
    <w:rsid w:val="005553D7"/>
    <w:pPr>
      <w:widowControl w:val="0"/>
      <w:numPr>
        <w:ilvl w:val="1"/>
        <w:numId w:val="5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styleId="Bulletslevel2greentickChar" w:customStyle="1">
    <w:name w:val="Bullets level 2 green tick Char"/>
    <w:basedOn w:val="DefaultParagraphFont"/>
    <w:link w:val="Bulletslevel2greentick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styleId="Bulletslevel2crossred" w:customStyle="1">
    <w:name w:val="Bullets level 2 cross red"/>
    <w:basedOn w:val="Normal"/>
    <w:link w:val="Bulletslevel2crossredChar"/>
    <w:rsid w:val="005553D7"/>
    <w:pPr>
      <w:widowControl w:val="0"/>
      <w:numPr>
        <w:ilvl w:val="1"/>
        <w:numId w:val="6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styleId="Bulletslevel2crossredChar" w:customStyle="1">
    <w:name w:val="Bullets level 2 cross red Char"/>
    <w:basedOn w:val="DefaultParagraphFont"/>
    <w:link w:val="Bulletslevel2crossred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styleId="CWBulletAlphanumerical1" w:customStyle="1">
    <w:name w:val="CW Bullet Alphanumerical 1"/>
    <w:basedOn w:val="Normal"/>
    <w:link w:val="CWBulletAlphanumerical1Char"/>
    <w:qFormat/>
    <w:rsid w:val="005553D7"/>
    <w:pPr>
      <w:widowControl w:val="0"/>
      <w:numPr>
        <w:numId w:val="10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styleId="CWBulletAlphanumerical1Char" w:customStyle="1">
    <w:name w:val="CW Bullet Alphanumerical 1 Char"/>
    <w:basedOn w:val="DefaultParagraphFont"/>
    <w:link w:val="CWBulletAlphanumerical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styleId="CWBulletAlphanumerical12" w:customStyle="1">
    <w:name w:val="CW Bullet Alphanumerical 1.2"/>
    <w:basedOn w:val="CWBulletAlphanumerical1"/>
    <w:link w:val="CWBulletAlphanumerical12Char"/>
    <w:qFormat/>
    <w:rsid w:val="001B3727"/>
    <w:pPr>
      <w:numPr>
        <w:ilvl w:val="1"/>
      </w:numPr>
    </w:pPr>
  </w:style>
  <w:style w:type="character" w:styleId="CWBulletAlphanumerical12Char" w:customStyle="1">
    <w:name w:val="CW Bullet Alphanumerical 1.2 Char"/>
    <w:basedOn w:val="CWBulletAlphanumerical1Char"/>
    <w:link w:val="CWBulletAlphanumerical12"/>
    <w:rsid w:val="001B3727"/>
    <w:rPr>
      <w:rFonts w:cs="VectoraLH-Bold"/>
      <w:bCs/>
      <w:color w:val="000000"/>
      <w:sz w:val="20"/>
      <w:szCs w:val="19"/>
      <w:lang w:val="en-GB" w:eastAsia="en-AU"/>
    </w:rPr>
  </w:style>
  <w:style w:type="paragraph" w:styleId="CWBulletAlphanumerical13" w:customStyle="1">
    <w:name w:val="CW Bullet Alphanumerical 1.3"/>
    <w:basedOn w:val="Normal"/>
    <w:link w:val="CWBulletAlphanumerical13Char"/>
    <w:qFormat/>
    <w:rsid w:val="005553D7"/>
    <w:pPr>
      <w:widowControl w:val="0"/>
      <w:numPr>
        <w:ilvl w:val="2"/>
        <w:numId w:val="10"/>
      </w:numPr>
      <w:suppressAutoHyphens/>
      <w:autoSpaceDE w:val="0"/>
      <w:autoSpaceDN w:val="0"/>
      <w:adjustRightInd w:val="0"/>
      <w:spacing w:before="120" w:after="120"/>
      <w:ind w:left="851"/>
      <w:textAlignment w:val="center"/>
    </w:pPr>
    <w:rPr>
      <w:rFonts w:cs="VectoraLH-Bold"/>
      <w:bCs/>
      <w:color w:val="000000" w:themeColor="accent5"/>
      <w:szCs w:val="19"/>
      <w:lang w:val="en-GB" w:eastAsia="en-AU"/>
    </w:rPr>
  </w:style>
  <w:style w:type="character" w:styleId="CWBulletAlphanumerical13Char" w:customStyle="1">
    <w:name w:val="CW Bullet Alphanumerical 1.3 Char"/>
    <w:basedOn w:val="DefaultParagraphFont"/>
    <w:link w:val="CWBulletAlphanumerical13"/>
    <w:rsid w:val="005553D7"/>
    <w:rPr>
      <w:rFonts w:cs="VectoraLH-Bold"/>
      <w:bCs/>
      <w:color w:val="000000" w:themeColor="accent5"/>
      <w:sz w:val="20"/>
      <w:szCs w:val="19"/>
      <w:lang w:val="en-GB" w:eastAsia="en-AU"/>
    </w:rPr>
  </w:style>
  <w:style w:type="paragraph" w:styleId="CWNotesBox" w:customStyle="1">
    <w:name w:val="CW Notes Box"/>
    <w:basedOn w:val="Normal"/>
    <w:link w:val="CWNotesBoxChar"/>
    <w:qFormat/>
    <w:rsid w:val="00A2164A"/>
    <w:pPr>
      <w:widowControl w:val="0"/>
      <w:pBdr>
        <w:top w:val="single" w:color="D6D2F9" w:themeColor="text2" w:themeTint="33" w:sz="18" w:space="10"/>
        <w:left w:val="single" w:color="D6D2F9" w:themeColor="text2" w:themeTint="33" w:sz="18" w:space="6"/>
        <w:bottom w:val="single" w:color="D6D2F9" w:themeColor="text2" w:themeTint="33" w:sz="18" w:space="10"/>
        <w:right w:val="single" w:color="D6D2F9" w:themeColor="text2" w:themeTint="33" w:sz="18" w:space="7"/>
      </w:pBdr>
      <w:shd w:val="clear" w:color="auto" w:fill="D6D2F9" w:themeFill="text2" w:themeFillTint="33"/>
      <w:spacing w:before="240" w:after="240"/>
      <w:ind w:left="187" w:right="187"/>
    </w:pPr>
    <w:rPr>
      <w:rFonts w:eastAsiaTheme="majorEastAsia"/>
      <w:bCs/>
      <w:color w:val="215E9D" w:themeColor="accent2" w:themeTint="BF"/>
      <w:lang w:eastAsia="en-AU"/>
    </w:rPr>
  </w:style>
  <w:style w:type="character" w:styleId="CWNotesBoxChar" w:customStyle="1">
    <w:name w:val="CW Notes Box Char"/>
    <w:basedOn w:val="DefaultParagraphFont"/>
    <w:link w:val="CWNotesBox"/>
    <w:rsid w:val="00A2164A"/>
    <w:rPr>
      <w:rFonts w:eastAsiaTheme="majorEastAsia"/>
      <w:bCs/>
      <w:color w:val="215E9D" w:themeColor="accent2" w:themeTint="BF"/>
      <w:sz w:val="20"/>
      <w:shd w:val="clear" w:color="auto" w:fill="D6D2F9" w:themeFill="text2" w:themeFillTint="33"/>
      <w:lang w:eastAsia="en-AU"/>
    </w:rPr>
  </w:style>
  <w:style w:type="paragraph" w:styleId="CWBullet1" w:customStyle="1">
    <w:name w:val="CW_Bullet 1"/>
    <w:basedOn w:val="Normal"/>
    <w:link w:val="CWBullet1Char"/>
    <w:qFormat/>
    <w:rsid w:val="005553D7"/>
    <w:pPr>
      <w:widowControl w:val="0"/>
      <w:numPr>
        <w:numId w:val="8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paragraph" w:styleId="CWBullet13" w:customStyle="1">
    <w:name w:val="CW_Bullet 1.3"/>
    <w:basedOn w:val="CWBullet1"/>
    <w:link w:val="CWBullet13Char"/>
    <w:qFormat/>
    <w:rsid w:val="009D6409"/>
    <w:pPr>
      <w:numPr>
        <w:ilvl w:val="2"/>
      </w:numPr>
    </w:pPr>
  </w:style>
  <w:style w:type="paragraph" w:styleId="CWBullet12" w:customStyle="1">
    <w:name w:val="CW_Bullet 1.2"/>
    <w:basedOn w:val="CWBodyText"/>
    <w:link w:val="CWBullet12Char"/>
    <w:qFormat/>
    <w:rsid w:val="00356A7B"/>
    <w:pPr>
      <w:numPr>
        <w:ilvl w:val="1"/>
        <w:numId w:val="8"/>
      </w:numPr>
      <w:spacing w:before="120" w:after="120"/>
    </w:pPr>
  </w:style>
  <w:style w:type="numbering" w:styleId="Style5" w:customStyle="1">
    <w:name w:val="Style5"/>
    <w:uiPriority w:val="99"/>
    <w:rsid w:val="003B08DF"/>
    <w:pPr>
      <w:numPr>
        <w:numId w:val="9"/>
      </w:numPr>
    </w:pPr>
  </w:style>
  <w:style w:type="paragraph" w:styleId="CWActionBox" w:customStyle="1">
    <w:name w:val="CW Action Box"/>
    <w:basedOn w:val="Normal"/>
    <w:link w:val="CWActionBoxChar"/>
    <w:qFormat/>
    <w:rsid w:val="003012ED"/>
    <w:pPr>
      <w:widowControl w:val="0"/>
      <w:pBdr>
        <w:top w:val="single" w:color="371EE1" w:themeColor="text2" w:sz="18" w:space="10"/>
        <w:left w:val="single" w:color="371EE1" w:themeColor="text2" w:sz="18" w:space="6"/>
        <w:bottom w:val="single" w:color="371EE1" w:themeColor="text2" w:sz="18" w:space="10"/>
        <w:right w:val="single" w:color="371EE1" w:themeColor="text2" w:sz="18" w:space="7"/>
      </w:pBdr>
      <w:spacing w:before="240" w:after="240"/>
      <w:ind w:left="187" w:right="187"/>
    </w:pPr>
    <w:rPr>
      <w:rFonts w:eastAsia="Times New Roman"/>
      <w:bCs/>
      <w:color w:val="215E9D" w:themeColor="accent2" w:themeTint="BF"/>
      <w:lang w:eastAsia="en-AU"/>
    </w:rPr>
  </w:style>
  <w:style w:type="character" w:styleId="CWActionBoxChar" w:customStyle="1">
    <w:name w:val="CW Action Box Char"/>
    <w:basedOn w:val="DefaultParagraphFont"/>
    <w:link w:val="CWActionBox"/>
    <w:rsid w:val="003012ED"/>
    <w:rPr>
      <w:rFonts w:eastAsia="Times New Roman"/>
      <w:bCs/>
      <w:color w:val="215E9D" w:themeColor="accent2" w:themeTint="BF"/>
      <w:sz w:val="20"/>
      <w:lang w:eastAsia="en-AU"/>
    </w:rPr>
  </w:style>
  <w:style w:type="character" w:styleId="Heading2Char" w:customStyle="1">
    <w:name w:val="Heading 2 Char"/>
    <w:aliases w:val="CW Heading 2 Char"/>
    <w:basedOn w:val="DefaultParagraphFont"/>
    <w:link w:val="Heading2"/>
    <w:uiPriority w:val="9"/>
    <w:rsid w:val="003012ED"/>
    <w:rPr>
      <w:rFonts w:asciiTheme="majorHAnsi" w:hAnsiTheme="majorHAnsi" w:eastAsiaTheme="majorEastAsia" w:cstheme="majorBidi"/>
      <w:b/>
      <w:bCs/>
      <w:iCs/>
      <w:color w:val="215E9D" w:themeColor="accent2" w:themeTint="BF"/>
      <w:sz w:val="36"/>
      <w:szCs w:val="28"/>
      <w:lang w:val="en-US"/>
    </w:rPr>
  </w:style>
  <w:style w:type="character" w:styleId="Heading3Char" w:customStyle="1">
    <w:name w:val="Heading 3 Char"/>
    <w:aliases w:val="CW Heading 3 Char"/>
    <w:basedOn w:val="DefaultParagraphFont"/>
    <w:link w:val="Heading3"/>
    <w:uiPriority w:val="9"/>
    <w:rsid w:val="003012ED"/>
    <w:rPr>
      <w:rFonts w:asciiTheme="majorHAnsi" w:hAnsiTheme="majorHAnsi" w:eastAsiaTheme="majorEastAsia" w:cstheme="majorBidi"/>
      <w:b/>
      <w:bCs/>
      <w:color w:val="215E9D" w:themeColor="accent2" w:themeTint="BF"/>
      <w:sz w:val="32"/>
      <w:szCs w:val="26"/>
      <w:lang w:val="en-US"/>
    </w:rPr>
  </w:style>
  <w:style w:type="character" w:styleId="Heading4Char" w:customStyle="1">
    <w:name w:val="Heading 4 Char"/>
    <w:aliases w:val="CW Heading 4 Char"/>
    <w:basedOn w:val="DefaultParagraphFont"/>
    <w:link w:val="Heading4"/>
    <w:uiPriority w:val="9"/>
    <w:rsid w:val="003012ED"/>
    <w:rPr>
      <w:b/>
      <w:bCs/>
      <w:color w:val="215E9D" w:themeColor="accent2" w:themeTint="BF"/>
      <w:sz w:val="28"/>
      <w:szCs w:val="28"/>
    </w:rPr>
  </w:style>
  <w:style w:type="character" w:styleId="Heading5Char" w:customStyle="1">
    <w:name w:val="Heading 5 Char"/>
    <w:aliases w:val="CW Heading 5 Char"/>
    <w:basedOn w:val="DefaultParagraphFont"/>
    <w:link w:val="Heading5"/>
    <w:uiPriority w:val="9"/>
    <w:rsid w:val="003012ED"/>
    <w:rPr>
      <w:b/>
      <w:bCs/>
      <w:iCs/>
      <w:color w:val="215E9D" w:themeColor="accent2" w:themeTint="BF"/>
      <w:sz w:val="24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rsid w:val="00A065C8"/>
    <w:rPr>
      <w:rFonts w:cstheme="majorBidi"/>
      <w:b/>
      <w:bCs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rsid w:val="003B08DF"/>
    <w:rPr>
      <w:rFonts w:eastAsiaTheme="minorEastAsia" w:cstheme="majorBidi"/>
      <w:sz w:val="24"/>
      <w:szCs w:val="24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003B08DF"/>
    <w:rPr>
      <w:rFonts w:eastAsiaTheme="minorEastAsia" w:cstheme="majorBidi"/>
      <w:i/>
      <w:iCs/>
      <w:sz w:val="24"/>
      <w:szCs w:val="24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003B08DF"/>
    <w:rPr>
      <w:rFonts w:asciiTheme="majorHAnsi" w:hAnsiTheme="majorHAnsi" w:eastAsiaTheme="majorEastAsia" w:cstheme="majorBidi"/>
      <w:lang w:val="en-US"/>
    </w:rPr>
  </w:style>
  <w:style w:type="paragraph" w:styleId="TOC1">
    <w:name w:val="toc 1"/>
    <w:basedOn w:val="Normal"/>
    <w:next w:val="CWBodyText"/>
    <w:link w:val="TOC1Char"/>
    <w:uiPriority w:val="39"/>
    <w:rsid w:val="00100933"/>
    <w:pPr>
      <w:spacing w:before="120" w:after="120"/>
      <w:ind w:right="284"/>
    </w:pPr>
    <w:rPr>
      <w:rFonts w:eastAsia="Times New Roman"/>
      <w:b/>
      <w:noProof/>
    </w:rPr>
  </w:style>
  <w:style w:type="character" w:styleId="TOC1Char" w:customStyle="1">
    <w:name w:val="TOC 1 Char"/>
    <w:basedOn w:val="DefaultParagraphFont"/>
    <w:link w:val="TOC1"/>
    <w:uiPriority w:val="39"/>
    <w:rsid w:val="00100933"/>
    <w:rPr>
      <w:rFonts w:eastAsia="Times New Roman"/>
      <w:b/>
      <w:noProof/>
      <w:sz w:val="20"/>
    </w:rPr>
  </w:style>
  <w:style w:type="paragraph" w:styleId="TOC2">
    <w:name w:val="toc 2"/>
    <w:basedOn w:val="Normal"/>
    <w:next w:val="CWBodyText"/>
    <w:uiPriority w:val="39"/>
    <w:rsid w:val="00100933"/>
    <w:pPr>
      <w:tabs>
        <w:tab w:val="left" w:pos="851"/>
        <w:tab w:val="right" w:leader="dot" w:pos="9798"/>
      </w:tabs>
      <w:spacing w:before="120" w:after="120"/>
      <w:ind w:left="425"/>
    </w:pPr>
    <w:rPr>
      <w:rFonts w:eastAsiaTheme="majorEastAsia"/>
      <w:noProof/>
    </w:rPr>
  </w:style>
  <w:style w:type="paragraph" w:styleId="TOC3">
    <w:name w:val="toc 3"/>
    <w:basedOn w:val="Normal"/>
    <w:next w:val="CWBodyText"/>
    <w:uiPriority w:val="39"/>
    <w:rsid w:val="00100933"/>
    <w:pPr>
      <w:spacing w:before="120" w:after="120"/>
      <w:ind w:left="851" w:right="284"/>
    </w:pPr>
    <w:rPr>
      <w:rFonts w:eastAsia="Times New Roman"/>
      <w:noProof/>
    </w:rPr>
  </w:style>
  <w:style w:type="paragraph" w:styleId="TOC4">
    <w:name w:val="toc 4"/>
    <w:basedOn w:val="Normal"/>
    <w:next w:val="Normal"/>
    <w:autoRedefine/>
    <w:uiPriority w:val="39"/>
    <w:rsid w:val="003B08DF"/>
    <w:pPr>
      <w:spacing w:after="120"/>
    </w:pPr>
  </w:style>
  <w:style w:type="paragraph" w:styleId="TOC5">
    <w:name w:val="toc 5"/>
    <w:basedOn w:val="Normal"/>
    <w:next w:val="Normal"/>
    <w:autoRedefine/>
    <w:uiPriority w:val="39"/>
    <w:rsid w:val="003B08DF"/>
    <w:pPr>
      <w:spacing w:after="100"/>
    </w:pPr>
  </w:style>
  <w:style w:type="paragraph" w:styleId="TOC6">
    <w:name w:val="toc 6"/>
    <w:basedOn w:val="Normal"/>
    <w:next w:val="Normal"/>
    <w:autoRedefine/>
    <w:uiPriority w:val="39"/>
    <w:rsid w:val="003B08DF"/>
    <w:pPr>
      <w:spacing w:after="100"/>
    </w:pPr>
  </w:style>
  <w:style w:type="paragraph" w:styleId="TOC7">
    <w:name w:val="toc 7"/>
    <w:basedOn w:val="Normal"/>
    <w:next w:val="Normal"/>
    <w:autoRedefine/>
    <w:uiPriority w:val="39"/>
    <w:rsid w:val="003B08DF"/>
    <w:pPr>
      <w:spacing w:after="100"/>
    </w:pPr>
  </w:style>
  <w:style w:type="paragraph" w:styleId="TOC8">
    <w:name w:val="toc 8"/>
    <w:basedOn w:val="Normal"/>
    <w:next w:val="Normal"/>
    <w:autoRedefine/>
    <w:uiPriority w:val="39"/>
    <w:rsid w:val="003B08DF"/>
    <w:pPr>
      <w:spacing w:after="100"/>
    </w:pPr>
  </w:style>
  <w:style w:type="paragraph" w:styleId="TOC9">
    <w:name w:val="toc 9"/>
    <w:basedOn w:val="Normal"/>
    <w:next w:val="Normal"/>
    <w:autoRedefine/>
    <w:uiPriority w:val="39"/>
    <w:rsid w:val="003B08DF"/>
    <w:pPr>
      <w:spacing w:after="100"/>
    </w:pPr>
  </w:style>
  <w:style w:type="paragraph" w:styleId="FootnoteText">
    <w:name w:val="footnote text"/>
    <w:basedOn w:val="Normal"/>
    <w:link w:val="FootnoteTextChar"/>
    <w:uiPriority w:val="99"/>
    <w:rsid w:val="003B08DF"/>
    <w:pPr>
      <w:spacing w:after="0"/>
    </w:pPr>
    <w:rPr>
      <w:sz w:val="16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3B08DF"/>
    <w:rPr>
      <w:rFonts w:cs="Times New Roman" w:eastAsiaTheme="minorEastAsia"/>
      <w:color w:val="371EE1" w:themeColor="text1"/>
      <w:sz w:val="16"/>
      <w:szCs w:val="24"/>
      <w:lang w:val="en-US"/>
    </w:rPr>
  </w:style>
  <w:style w:type="paragraph" w:styleId="Header">
    <w:name w:val="header"/>
    <w:basedOn w:val="Normal"/>
    <w:link w:val="HeaderChar"/>
    <w:uiPriority w:val="8"/>
    <w:rsid w:val="003B08DF"/>
    <w:pPr>
      <w:tabs>
        <w:tab w:val="center" w:pos="4680"/>
        <w:tab w:val="right" w:pos="9360"/>
      </w:tabs>
      <w:spacing w:after="0"/>
    </w:pPr>
    <w:rPr>
      <w:color w:val="575A5D"/>
      <w:sz w:val="16"/>
    </w:rPr>
  </w:style>
  <w:style w:type="character" w:styleId="HeaderChar" w:customStyle="1">
    <w:name w:val="Header Char"/>
    <w:basedOn w:val="DefaultParagraphFont"/>
    <w:link w:val="Header"/>
    <w:uiPriority w:val="8"/>
    <w:rsid w:val="003B08DF"/>
    <w:rPr>
      <w:rFonts w:cs="Times New Roman" w:eastAsiaTheme="minorEastAsia"/>
      <w:color w:val="575A5D"/>
      <w:sz w:val="16"/>
      <w:szCs w:val="24"/>
      <w:lang w:val="en-US"/>
    </w:rPr>
  </w:style>
  <w:style w:type="paragraph" w:styleId="Footer">
    <w:name w:val="footer"/>
    <w:aliases w:val="CW Footer"/>
    <w:basedOn w:val="Normal"/>
    <w:link w:val="FooterChar"/>
    <w:uiPriority w:val="99"/>
    <w:qFormat/>
    <w:rsid w:val="00E9477F"/>
    <w:pPr>
      <w:tabs>
        <w:tab w:val="center" w:pos="4680"/>
        <w:tab w:val="right" w:pos="9360"/>
      </w:tabs>
      <w:spacing w:after="0"/>
    </w:pPr>
    <w:rPr>
      <w:color w:val="371EE1" w:themeColor="text2"/>
      <w:sz w:val="16"/>
    </w:rPr>
  </w:style>
  <w:style w:type="character" w:styleId="FooterChar" w:customStyle="1">
    <w:name w:val="Footer Char"/>
    <w:aliases w:val="CW Footer Char"/>
    <w:basedOn w:val="DefaultParagraphFont"/>
    <w:link w:val="Footer"/>
    <w:uiPriority w:val="99"/>
    <w:rsid w:val="00E9477F"/>
    <w:rPr>
      <w:color w:val="371EE1" w:themeColor="text2"/>
      <w:sz w:val="16"/>
    </w:rPr>
  </w:style>
  <w:style w:type="paragraph" w:styleId="Caption">
    <w:name w:val="caption"/>
    <w:basedOn w:val="Normal"/>
    <w:next w:val="Normal"/>
    <w:uiPriority w:val="35"/>
    <w:rsid w:val="00253ED6"/>
    <w:pPr>
      <w:spacing w:after="120"/>
      <w:jc w:val="center"/>
    </w:pPr>
    <w:rPr>
      <w:rFonts w:eastAsiaTheme="minorEastAsia"/>
      <w:b/>
      <w:iCs/>
      <w:color w:val="auto"/>
      <w:lang w:val="en-US"/>
    </w:rPr>
  </w:style>
  <w:style w:type="character" w:styleId="FootnoteReference">
    <w:name w:val="footnote reference"/>
    <w:basedOn w:val="DefaultParagraphFont"/>
    <w:uiPriority w:val="99"/>
    <w:semiHidden/>
    <w:rsid w:val="001D075A"/>
    <w:rPr>
      <w:rFonts w:ascii="DM Sans" w:hAnsi="DM Sans"/>
      <w:sz w:val="16"/>
      <w:vertAlign w:val="superscript"/>
    </w:rPr>
  </w:style>
  <w:style w:type="character" w:styleId="PageNumber">
    <w:name w:val="page number"/>
    <w:basedOn w:val="DefaultParagraphFont"/>
    <w:uiPriority w:val="99"/>
    <w:rsid w:val="003B08DF"/>
    <w:rPr>
      <w:rFonts w:ascii="Arial" w:hAnsi="Arial"/>
      <w:sz w:val="16"/>
    </w:rPr>
  </w:style>
  <w:style w:type="character" w:styleId="EndnoteReference">
    <w:name w:val="endnote reference"/>
    <w:basedOn w:val="DefaultParagraphFont"/>
    <w:uiPriority w:val="99"/>
    <w:semiHidden/>
    <w:rsid w:val="003B08DF"/>
    <w:rPr>
      <w:rFonts w:ascii="HelveticaNeueLT Std" w:hAnsi="HelveticaNeueLT Std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3B08DF"/>
    <w:pPr>
      <w:spacing w:after="0"/>
    </w:pPr>
    <w:rPr>
      <w:sz w:val="16"/>
    </w:rPr>
  </w:style>
  <w:style w:type="character" w:styleId="EndnoteTextChar" w:customStyle="1">
    <w:name w:val="Endnote Text Char"/>
    <w:basedOn w:val="DefaultParagraphFont"/>
    <w:link w:val="EndnoteText"/>
    <w:uiPriority w:val="99"/>
    <w:rsid w:val="003B08DF"/>
    <w:rPr>
      <w:rFonts w:cs="Times New Roman" w:eastAsiaTheme="minorEastAsia"/>
      <w:sz w:val="16"/>
      <w:szCs w:val="24"/>
      <w:lang w:val="en-US"/>
    </w:rPr>
  </w:style>
  <w:style w:type="paragraph" w:styleId="ListBullet">
    <w:name w:val="List Bullet"/>
    <w:basedOn w:val="CWBullet1"/>
    <w:uiPriority w:val="3"/>
    <w:rsid w:val="002272B0"/>
  </w:style>
  <w:style w:type="paragraph" w:styleId="ListNumber">
    <w:name w:val="List Number"/>
    <w:basedOn w:val="CWBulletAlphanumerical1"/>
    <w:uiPriority w:val="29"/>
    <w:rsid w:val="00451785"/>
  </w:style>
  <w:style w:type="paragraph" w:styleId="ListBullet2">
    <w:name w:val="List Bullet 2"/>
    <w:basedOn w:val="CWBullet12"/>
    <w:uiPriority w:val="4"/>
    <w:rsid w:val="002272B0"/>
  </w:style>
  <w:style w:type="paragraph" w:styleId="ListBullet3">
    <w:name w:val="List Bullet 3"/>
    <w:basedOn w:val="CWBullet13"/>
    <w:uiPriority w:val="5"/>
    <w:rsid w:val="002272B0"/>
  </w:style>
  <w:style w:type="paragraph" w:styleId="ListNumber2">
    <w:name w:val="List Number 2"/>
    <w:basedOn w:val="CWBulletAlphanumerical12"/>
    <w:uiPriority w:val="29"/>
    <w:rsid w:val="00451785"/>
  </w:style>
  <w:style w:type="paragraph" w:styleId="ListNumber3">
    <w:name w:val="List Number 3"/>
    <w:basedOn w:val="CWBulletAlphanumerical13"/>
    <w:uiPriority w:val="29"/>
    <w:rsid w:val="00451785"/>
  </w:style>
  <w:style w:type="paragraph" w:styleId="ListNumber4">
    <w:name w:val="List Number 4"/>
    <w:basedOn w:val="Normal"/>
    <w:uiPriority w:val="29"/>
    <w:rsid w:val="00462A79"/>
    <w:pPr>
      <w:numPr>
        <w:numId w:val="3"/>
      </w:numPr>
      <w:spacing w:after="120"/>
      <w:contextualSpacing/>
    </w:pPr>
    <w:rPr>
      <w:color w:val="auto"/>
    </w:rPr>
  </w:style>
  <w:style w:type="paragraph" w:styleId="ListNumber5">
    <w:name w:val="List Number 5"/>
    <w:basedOn w:val="Normal"/>
    <w:uiPriority w:val="29"/>
    <w:rsid w:val="001D075A"/>
    <w:pPr>
      <w:numPr>
        <w:numId w:val="4"/>
      </w:numPr>
      <w:contextualSpacing/>
    </w:pPr>
    <w:rPr>
      <w:color w:val="auto"/>
    </w:rPr>
  </w:style>
  <w:style w:type="paragraph" w:styleId="Title">
    <w:name w:val="Title"/>
    <w:basedOn w:val="Normal"/>
    <w:next w:val="Normal"/>
    <w:link w:val="TitleChar"/>
    <w:uiPriority w:val="10"/>
    <w:rsid w:val="003B08DF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rsid w:val="003B08DF"/>
    <w:rPr>
      <w:rFonts w:asciiTheme="majorHAnsi" w:hAnsiTheme="majorHAnsi" w:eastAsiaTheme="majorEastAsia" w:cstheme="majorBidi"/>
      <w:b/>
      <w:bCs/>
      <w:kern w:val="28"/>
      <w:sz w:val="32"/>
      <w:szCs w:val="32"/>
      <w:lang w:val="en-US"/>
    </w:rPr>
  </w:style>
  <w:style w:type="paragraph" w:styleId="MessageHeader">
    <w:name w:val="Message Header"/>
    <w:basedOn w:val="Normal"/>
    <w:link w:val="MessageHeaderChar"/>
    <w:uiPriority w:val="99"/>
    <w:rsid w:val="003B08DF"/>
    <w:pPr>
      <w:shd w:val="solid" w:color="371EE1" w:themeColor="text2" w:fill="auto"/>
      <w:spacing w:after="120"/>
      <w:ind w:left="1080" w:hanging="1080"/>
    </w:pPr>
    <w:rPr>
      <w:rFonts w:eastAsiaTheme="majorEastAsia" w:cstheme="majorBidi"/>
      <w:color w:val="FFFFFF" w:themeColor="background1"/>
    </w:rPr>
  </w:style>
  <w:style w:type="character" w:styleId="MessageHeaderChar" w:customStyle="1">
    <w:name w:val="Message Header Char"/>
    <w:basedOn w:val="DefaultParagraphFont"/>
    <w:link w:val="MessageHeader"/>
    <w:uiPriority w:val="99"/>
    <w:rsid w:val="003B08DF"/>
    <w:rPr>
      <w:rFonts w:eastAsiaTheme="majorEastAsia" w:cstheme="majorBidi"/>
      <w:color w:val="FFFFFF" w:themeColor="background1"/>
      <w:sz w:val="24"/>
      <w:szCs w:val="24"/>
      <w:shd w:val="solid" w:color="371EE1" w:themeColor="text2" w:fill="auto"/>
      <w:lang w:val="en-US"/>
    </w:rPr>
  </w:style>
  <w:style w:type="paragraph" w:styleId="Subtitle0">
    <w:name w:val="Subtitle"/>
    <w:basedOn w:val="Normal"/>
    <w:next w:val="Normal"/>
    <w:link w:val="SubtitleChar0"/>
    <w:uiPriority w:val="11"/>
    <w:rsid w:val="003B08DF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character" w:styleId="SubtitleChar0" w:customStyle="1">
    <w:name w:val="Subtitle Char"/>
    <w:basedOn w:val="DefaultParagraphFont"/>
    <w:link w:val="Subtitle0"/>
    <w:uiPriority w:val="11"/>
    <w:rsid w:val="003B08DF"/>
    <w:rPr>
      <w:rFonts w:asciiTheme="majorHAnsi" w:hAnsiTheme="majorHAnsi" w:eastAsiaTheme="majorEastAsia"/>
      <w:sz w:val="24"/>
      <w:szCs w:val="24"/>
      <w:lang w:val="en-US"/>
    </w:rPr>
  </w:style>
  <w:style w:type="paragraph" w:styleId="Date">
    <w:name w:val="Date"/>
    <w:basedOn w:val="Normal"/>
    <w:next w:val="Normal"/>
    <w:link w:val="DateChar"/>
    <w:uiPriority w:val="99"/>
    <w:rsid w:val="003B08DF"/>
    <w:pPr>
      <w:spacing w:after="120"/>
    </w:pPr>
    <w:rPr>
      <w:color w:val="73D7F4" w:themeColor="accent1"/>
    </w:rPr>
  </w:style>
  <w:style w:type="character" w:styleId="DateChar" w:customStyle="1">
    <w:name w:val="Date Char"/>
    <w:basedOn w:val="DefaultParagraphFont"/>
    <w:link w:val="Date"/>
    <w:uiPriority w:val="99"/>
    <w:rsid w:val="003B08DF"/>
    <w:rPr>
      <w:color w:val="73D7F4" w:themeColor="accent1"/>
    </w:rPr>
  </w:style>
  <w:style w:type="paragraph" w:styleId="BodyTextFirstIndent">
    <w:name w:val="Body Text First Indent"/>
    <w:basedOn w:val="BodyText"/>
    <w:link w:val="BodyTextFirstIndentChar"/>
    <w:uiPriority w:val="99"/>
    <w:rsid w:val="004D498B"/>
    <w:pPr>
      <w:spacing w:line="240" w:lineRule="auto"/>
      <w:ind w:firstLine="284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rsid w:val="004D498B"/>
    <w:rPr>
      <w:sz w:val="20"/>
      <w:lang w:eastAsia="en-AU"/>
    </w:rPr>
  </w:style>
  <w:style w:type="paragraph" w:styleId="BodyTextIndent2">
    <w:name w:val="Body Text Indent 2"/>
    <w:basedOn w:val="Normal"/>
    <w:link w:val="BodyTextIndent2Char"/>
    <w:uiPriority w:val="99"/>
    <w:rsid w:val="00440C89"/>
    <w:pPr>
      <w:spacing w:before="120" w:after="120"/>
      <w:ind w:left="567"/>
    </w:pPr>
    <w:rPr>
      <w:sz w:val="18"/>
    </w:rPr>
  </w:style>
  <w:style w:type="character" w:styleId="BodyTextIndent2Char" w:customStyle="1">
    <w:name w:val="Body Text Indent 2 Char"/>
    <w:basedOn w:val="DefaultParagraphFont"/>
    <w:link w:val="BodyTextIndent2"/>
    <w:uiPriority w:val="99"/>
    <w:rsid w:val="00440C89"/>
    <w:rPr>
      <w:sz w:val="18"/>
    </w:rPr>
  </w:style>
  <w:style w:type="paragraph" w:styleId="BlockText">
    <w:name w:val="Block Text"/>
    <w:basedOn w:val="Normal"/>
    <w:uiPriority w:val="99"/>
    <w:rsid w:val="003B08DF"/>
    <w:pPr>
      <w:pBdr>
        <w:top w:val="single" w:color="371EE1" w:themeColor="text2" w:sz="2" w:space="10"/>
        <w:left w:val="single" w:color="371EE1" w:themeColor="text2" w:sz="2" w:space="10"/>
        <w:bottom w:val="single" w:color="371EE1" w:themeColor="text2" w:sz="2" w:space="10"/>
        <w:right w:val="single" w:color="371EE1" w:themeColor="text2" w:sz="2" w:space="10"/>
      </w:pBdr>
      <w:spacing w:after="120"/>
      <w:ind w:left="1152" w:right="1152"/>
    </w:pPr>
    <w:rPr>
      <w:iCs/>
    </w:rPr>
  </w:style>
  <w:style w:type="character" w:styleId="Hyperlink">
    <w:name w:val="Hyperlink"/>
    <w:aliases w:val="CW Hyperlink"/>
    <w:uiPriority w:val="99"/>
    <w:qFormat/>
    <w:rsid w:val="009064A5"/>
    <w:rPr>
      <w:rFonts w:ascii="DM Sans" w:hAnsi="DM Sans"/>
      <w:color w:val="371EE1" w:themeColor="text2"/>
      <w:sz w:val="20"/>
      <w:u w:val="single"/>
    </w:rPr>
  </w:style>
  <w:style w:type="character" w:styleId="FollowedHyperlink">
    <w:name w:val="FollowedHyperlink"/>
    <w:basedOn w:val="DefaultParagraphFont"/>
    <w:uiPriority w:val="99"/>
    <w:rsid w:val="001D075A"/>
    <w:rPr>
      <w:rFonts w:ascii="DM Sans" w:hAnsi="DM Sans"/>
      <w:color w:val="73D7F4" w:themeColor="accent1"/>
      <w:sz w:val="20"/>
      <w:u w:val="single"/>
    </w:rPr>
  </w:style>
  <w:style w:type="character" w:styleId="Strong">
    <w:name w:val="Strong"/>
    <w:basedOn w:val="DefaultParagraphFont"/>
    <w:uiPriority w:val="22"/>
    <w:rsid w:val="003B08DF"/>
    <w:rPr>
      <w:b/>
      <w:bCs/>
    </w:rPr>
  </w:style>
  <w:style w:type="character" w:styleId="Emphasis">
    <w:name w:val="Emphasis"/>
    <w:basedOn w:val="DefaultParagraphFont"/>
    <w:uiPriority w:val="20"/>
    <w:rsid w:val="003B08DF"/>
    <w:rPr>
      <w:rFonts w:asciiTheme="minorHAnsi" w:hAnsiTheme="minorHAnsi"/>
      <w:b/>
      <w:i/>
      <w:iCs/>
    </w:rPr>
  </w:style>
  <w:style w:type="paragraph" w:styleId="EmailSignature">
    <w:name w:val="E-mail Signature"/>
    <w:basedOn w:val="Normal"/>
    <w:link w:val="EmailSignatureChar"/>
    <w:uiPriority w:val="99"/>
    <w:rsid w:val="003B08DF"/>
    <w:pPr>
      <w:spacing w:after="120"/>
    </w:pPr>
  </w:style>
  <w:style w:type="character" w:styleId="EmailSignatureChar" w:customStyle="1">
    <w:name w:val="Email Signature Char"/>
    <w:basedOn w:val="DefaultParagraphFont"/>
    <w:link w:val="EmailSignature"/>
    <w:uiPriority w:val="99"/>
    <w:rsid w:val="003B08DF"/>
    <w:rPr>
      <w:rFonts w:cs="Times New Roman" w:eastAsiaTheme="minorEastAsia"/>
      <w:sz w:val="24"/>
      <w:szCs w:val="24"/>
      <w:lang w:val="en-US"/>
    </w:rPr>
  </w:style>
  <w:style w:type="paragraph" w:styleId="NormalWeb">
    <w:name w:val="Normal (Web)"/>
    <w:basedOn w:val="Normal"/>
    <w:uiPriority w:val="99"/>
    <w:rsid w:val="003B08DF"/>
    <w:pPr>
      <w:spacing w:after="120"/>
    </w:pPr>
  </w:style>
  <w:style w:type="paragraph" w:styleId="BalloonText">
    <w:name w:val="Balloon Text"/>
    <w:basedOn w:val="Normal"/>
    <w:link w:val="BalloonTextChar"/>
    <w:uiPriority w:val="99"/>
    <w:rsid w:val="004D498B"/>
    <w:pPr>
      <w:spacing w:after="0"/>
    </w:pPr>
    <w:rPr>
      <w:rFonts w:ascii="DM Sans" w:hAnsi="DM Sans" w:cs="Segoe UI"/>
    </w:rPr>
  </w:style>
  <w:style w:type="character" w:styleId="BalloonTextChar" w:customStyle="1">
    <w:name w:val="Balloon Text Char"/>
    <w:basedOn w:val="DefaultParagraphFont"/>
    <w:link w:val="BalloonText"/>
    <w:uiPriority w:val="99"/>
    <w:rsid w:val="004D498B"/>
    <w:rPr>
      <w:rFonts w:ascii="DM Sans" w:hAnsi="DM Sans" w:cs="Segoe UI"/>
      <w:sz w:val="20"/>
    </w:rPr>
  </w:style>
  <w:style w:type="table" w:styleId="TableGrid">
    <w:name w:val="Table Grid"/>
    <w:aliases w:val="WISETECH TABLE STYLE"/>
    <w:basedOn w:val="TableNormal"/>
    <w:uiPriority w:val="39"/>
    <w:rsid w:val="0057549D"/>
    <w:pPr>
      <w:spacing w:before="120" w:after="240" w:line="276" w:lineRule="auto"/>
    </w:pPr>
    <w:rPr>
      <w:rFonts w:eastAsiaTheme="minorEastAsia"/>
      <w:color w:val="371EE1" w:themeColor="text2"/>
      <w:sz w:val="20"/>
      <w:lang w:val="en-US" w:eastAsia="zh-CN"/>
    </w:rPr>
    <w:tblPr>
      <w:tblStyleColBandSize w:val="1"/>
      <w:tblBorders>
        <w:top w:val="single" w:color="371EE1" w:themeColor="text1" w:sz="4" w:space="0"/>
        <w:left w:val="single" w:color="371EE1" w:themeColor="text1" w:sz="4" w:space="0"/>
        <w:bottom w:val="single" w:color="371EE1" w:themeColor="text1" w:sz="4" w:space="0"/>
        <w:right w:val="single" w:color="371EE1" w:themeColor="text1" w:sz="4" w:space="0"/>
        <w:insideH w:val="single" w:color="371EE1" w:themeColor="text1" w:sz="4" w:space="0"/>
        <w:insideV w:val="single" w:color="371EE1" w:themeColor="text1" w:sz="4" w:space="0"/>
      </w:tblBorders>
    </w:tblPr>
    <w:tcPr>
      <w:shd w:val="clear" w:color="auto" w:fill="FFFFFF" w:themeFill="background1"/>
      <w:vAlign w:val="center"/>
    </w:tcPr>
    <w:tblStylePr w:type="firstRow">
      <w:pPr>
        <w:wordWrap/>
        <w:spacing w:before="120" w:beforeLines="0" w:beforeAutospacing="0" w:after="240" w:afterLines="0" w:afterAutospacing="0"/>
        <w:ind w:left="0" w:leftChars="0" w:right="0" w:rightChars="0"/>
        <w:jc w:val="left"/>
      </w:pPr>
      <w:rPr>
        <w:rFonts w:asciiTheme="minorHAnsi" w:hAnsiTheme="minorHAnsi"/>
        <w:b w:val="0"/>
        <w:i w:val="0"/>
        <w:color w:val="FFFFFF" w:themeColor="background2"/>
        <w:sz w:val="20"/>
      </w:rPr>
      <w:tblPr/>
      <w:tcPr>
        <w:tcBorders>
          <w:bottom w:val="single" w:color="FFFFFF" w:themeColor="background2" w:sz="4" w:space="0"/>
        </w:tcBorders>
        <w:shd w:val="clear" w:color="auto" w:fill="371EE1" w:themeFill="text2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color w:val="371EE1" w:themeColor="text2"/>
        <w:sz w:val="20"/>
      </w:rPr>
      <w:tblPr/>
      <w:tcPr>
        <w:shd w:val="clear" w:color="auto" w:fill="D6D2F9" w:themeFill="text2" w:themeFillTint="33"/>
      </w:tcPr>
    </w:tblStylePr>
    <w:tblStylePr w:type="band1Vert">
      <w:tblPr/>
      <w:tcPr>
        <w:shd w:val="clear" w:color="auto" w:fill="D6D2F9" w:themeFill="text2" w:themeFillTint="33"/>
      </w:tcPr>
    </w:tblStylePr>
    <w:tblStylePr w:type="nwCell">
      <w:tblPr/>
      <w:tcPr>
        <w:shd w:val="clear" w:color="auto" w:fill="371EE1" w:themeFill="text2"/>
      </w:tcPr>
    </w:tblStylePr>
  </w:style>
  <w:style w:type="character" w:styleId="PlaceholderText">
    <w:name w:val="Placeholder Text"/>
    <w:basedOn w:val="DefaultParagraphFont"/>
    <w:uiPriority w:val="99"/>
    <w:rsid w:val="003B08DF"/>
    <w:rPr>
      <w:rFonts w:ascii="HelveticaNeueLT Std" w:hAnsi="HelveticaNeueLT Std"/>
      <w:color w:val="73D7F4" w:themeColor="accent6"/>
      <w:sz w:val="18"/>
    </w:rPr>
  </w:style>
  <w:style w:type="paragraph" w:styleId="NoSpacing">
    <w:name w:val="No Spacing"/>
    <w:basedOn w:val="Normal"/>
    <w:uiPriority w:val="1"/>
    <w:rsid w:val="003B08DF"/>
    <w:rPr>
      <w:szCs w:val="32"/>
    </w:rPr>
  </w:style>
  <w:style w:type="paragraph" w:styleId="ListParagraph">
    <w:name w:val="List Paragraph"/>
    <w:aliases w:val="Table body text"/>
    <w:basedOn w:val="Normal"/>
    <w:uiPriority w:val="34"/>
    <w:rsid w:val="005E6AD8"/>
    <w:pPr>
      <w:spacing w:after="0" w:line="276" w:lineRule="auto"/>
      <w:contextualSpacing/>
    </w:pPr>
    <w:rPr>
      <w:rFonts w:eastAsiaTheme="minorEastAsia"/>
      <w:color w:val="371EE1" w:themeColor="text2"/>
      <w:lang w:val="en-US"/>
    </w:rPr>
  </w:style>
  <w:style w:type="paragraph" w:styleId="Quote">
    <w:name w:val="Quote"/>
    <w:aliases w:val="CW Quote"/>
    <w:basedOn w:val="Normal"/>
    <w:next w:val="Normal"/>
    <w:link w:val="QuoteChar"/>
    <w:uiPriority w:val="29"/>
    <w:qFormat/>
    <w:rsid w:val="003B08DF"/>
    <w:rPr>
      <w:i/>
    </w:rPr>
  </w:style>
  <w:style w:type="character" w:styleId="QuoteChar" w:customStyle="1">
    <w:name w:val="Quote Char"/>
    <w:aliases w:val="CW Quote Char"/>
    <w:basedOn w:val="DefaultParagraphFont"/>
    <w:link w:val="Quote"/>
    <w:uiPriority w:val="29"/>
    <w:rsid w:val="003B08DF"/>
    <w:rPr>
      <w:rFonts w:cs="Times New Roman" w:eastAsiaTheme="minorEastAsia"/>
      <w:i/>
      <w:sz w:val="24"/>
      <w:szCs w:val="24"/>
      <w:lang w:val="en-US"/>
    </w:rPr>
  </w:style>
  <w:style w:type="paragraph" w:styleId="IntenseQuote">
    <w:name w:val="Intense Quote"/>
    <w:aliases w:val="CW Intense Quote"/>
    <w:basedOn w:val="Normal"/>
    <w:next w:val="Normal"/>
    <w:link w:val="IntenseQuoteChar"/>
    <w:uiPriority w:val="30"/>
    <w:qFormat/>
    <w:rsid w:val="003B08DF"/>
    <w:pPr>
      <w:ind w:left="720" w:right="720"/>
    </w:pPr>
    <w:rPr>
      <w:b/>
      <w:i/>
    </w:rPr>
  </w:style>
  <w:style w:type="character" w:styleId="IntenseQuoteChar" w:customStyle="1">
    <w:name w:val="Intense Quote Char"/>
    <w:aliases w:val="CW Intense Quote Char"/>
    <w:basedOn w:val="DefaultParagraphFont"/>
    <w:link w:val="IntenseQuote"/>
    <w:uiPriority w:val="30"/>
    <w:rsid w:val="003B08DF"/>
    <w:rPr>
      <w:rFonts w:cs="Times New Roman" w:eastAsiaTheme="minorEastAsia"/>
      <w:b/>
      <w:i/>
      <w:sz w:val="24"/>
      <w:lang w:val="en-US"/>
    </w:rPr>
  </w:style>
  <w:style w:type="character" w:styleId="SubtleEmphasis">
    <w:name w:val="Subtle Emphasis"/>
    <w:uiPriority w:val="19"/>
    <w:rsid w:val="003B08DF"/>
    <w:rPr>
      <w:i/>
      <w:color w:val="7D6DEB" w:themeColor="text1" w:themeTint="A5"/>
    </w:rPr>
  </w:style>
  <w:style w:type="character" w:styleId="IntenseEmphasis">
    <w:name w:val="Intense Emphasis"/>
    <w:basedOn w:val="DefaultParagraphFont"/>
    <w:uiPriority w:val="21"/>
    <w:rsid w:val="003B08D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rsid w:val="003B08D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rsid w:val="003B08DF"/>
    <w:rPr>
      <w:b/>
      <w:sz w:val="24"/>
      <w:u w:val="single"/>
    </w:rPr>
  </w:style>
  <w:style w:type="character" w:styleId="BookTitle">
    <w:name w:val="Book Title"/>
    <w:basedOn w:val="DefaultParagraphFont"/>
    <w:uiPriority w:val="33"/>
    <w:rsid w:val="003B08DF"/>
    <w:rPr>
      <w:rFonts w:asciiTheme="majorHAnsi" w:hAnsiTheme="majorHAnsi" w:eastAsiaTheme="majorEastAsia"/>
      <w:b/>
      <w:i/>
      <w:sz w:val="24"/>
      <w:szCs w:val="24"/>
    </w:rPr>
  </w:style>
  <w:style w:type="paragraph" w:styleId="TOCHeading">
    <w:name w:val="TOC Heading"/>
    <w:basedOn w:val="Heading1"/>
    <w:next w:val="CWBodyText"/>
    <w:uiPriority w:val="39"/>
    <w:unhideWhenUsed/>
    <w:rsid w:val="004F6F3A"/>
    <w:pPr>
      <w:outlineLvl w:val="9"/>
    </w:pPr>
    <w:rPr>
      <w:rFonts w:cstheme="majorBidi"/>
    </w:rPr>
  </w:style>
  <w:style w:type="table" w:styleId="GridTable4-Accent6">
    <w:name w:val="Grid Table 4 Accent 6"/>
    <w:basedOn w:val="TableNormal"/>
    <w:uiPriority w:val="49"/>
    <w:rsid w:val="003B08DF"/>
    <w:pPr>
      <w:spacing w:after="0" w:line="276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color="AAE6F8" w:themeColor="accent6" w:themeTint="99" w:sz="4" w:space="0"/>
        <w:left w:val="single" w:color="AAE6F8" w:themeColor="accent6" w:themeTint="99" w:sz="4" w:space="0"/>
        <w:bottom w:val="single" w:color="AAE6F8" w:themeColor="accent6" w:themeTint="99" w:sz="4" w:space="0"/>
        <w:right w:val="single" w:color="AAE6F8" w:themeColor="accent6" w:themeTint="99" w:sz="4" w:space="0"/>
        <w:insideH w:val="single" w:color="AAE6F8" w:themeColor="accent6" w:themeTint="99" w:sz="4" w:space="0"/>
        <w:insideV w:val="single" w:color="AAE6F8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D7F4" w:themeColor="accent6" w:sz="4" w:space="0"/>
          <w:left w:val="single" w:color="73D7F4" w:themeColor="accent6" w:sz="4" w:space="0"/>
          <w:bottom w:val="single" w:color="73D7F4" w:themeColor="accent6" w:sz="4" w:space="0"/>
          <w:right w:val="single" w:color="73D7F4" w:themeColor="accent6" w:sz="4" w:space="0"/>
          <w:insideH w:val="nil"/>
          <w:insideV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color="73D7F4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paragraph" w:styleId="CommentText">
    <w:name w:val="annotation text"/>
    <w:basedOn w:val="Normal"/>
    <w:link w:val="CommentTextChar"/>
    <w:uiPriority w:val="99"/>
    <w:rsid w:val="003B08DF"/>
  </w:style>
  <w:style w:type="character" w:styleId="CommentTextChar" w:customStyle="1">
    <w:name w:val="Comment Text Char"/>
    <w:basedOn w:val="DefaultParagraphFont"/>
    <w:link w:val="CommentText"/>
    <w:uiPriority w:val="99"/>
    <w:rsid w:val="003B08DF"/>
  </w:style>
  <w:style w:type="paragraph" w:styleId="CommentSubject">
    <w:name w:val="annotation subject"/>
    <w:aliases w:val="Table Header text"/>
    <w:basedOn w:val="CommentText"/>
    <w:next w:val="CommentText"/>
    <w:link w:val="CommentSubjectChar"/>
    <w:uiPriority w:val="99"/>
    <w:rsid w:val="00933E59"/>
    <w:pPr>
      <w:spacing w:before="120" w:after="0"/>
    </w:pPr>
    <w:rPr>
      <w:rFonts w:asciiTheme="majorHAnsi" w:hAnsiTheme="majorHAnsi" w:eastAsiaTheme="minorEastAsia"/>
      <w:b/>
      <w:bCs/>
      <w:color w:val="FFFFFF" w:themeColor="background2"/>
      <w:lang w:val="en-US"/>
    </w:rPr>
  </w:style>
  <w:style w:type="character" w:styleId="CommentSubjectChar" w:customStyle="1">
    <w:name w:val="Comment Subject Char"/>
    <w:aliases w:val="Table Header text Char"/>
    <w:basedOn w:val="CommentTextChar"/>
    <w:link w:val="CommentSubject"/>
    <w:uiPriority w:val="99"/>
    <w:rsid w:val="00933E59"/>
    <w:rPr>
      <w:rFonts w:asciiTheme="majorHAnsi" w:hAnsiTheme="majorHAnsi" w:eastAsiaTheme="minorEastAsia"/>
      <w:b/>
      <w:bCs/>
      <w:color w:val="FFFFFF" w:themeColor="background2"/>
      <w:lang w:val="en-US"/>
    </w:rPr>
  </w:style>
  <w:style w:type="paragraph" w:styleId="DocumentMap">
    <w:name w:val="Document Map"/>
    <w:aliases w:val="CW Table body"/>
    <w:basedOn w:val="Normal"/>
    <w:next w:val="CWBodyText"/>
    <w:link w:val="DocumentMapChar"/>
    <w:uiPriority w:val="99"/>
    <w:qFormat/>
    <w:rsid w:val="001F0E62"/>
    <w:pPr>
      <w:spacing w:before="120" w:after="120" w:line="276" w:lineRule="auto"/>
    </w:pPr>
    <w:rPr>
      <w:rFonts w:cs="Segoe UI" w:eastAsiaTheme="minorEastAsia"/>
      <w:color w:val="371EE1" w:themeColor="text2"/>
      <w:szCs w:val="16"/>
      <w:lang w:val="en-US"/>
    </w:rPr>
  </w:style>
  <w:style w:type="character" w:styleId="DocumentMapChar" w:customStyle="1">
    <w:name w:val="Document Map Char"/>
    <w:aliases w:val="CW Table body Char"/>
    <w:basedOn w:val="DefaultParagraphFont"/>
    <w:link w:val="DocumentMap"/>
    <w:uiPriority w:val="99"/>
    <w:rsid w:val="001F0E62"/>
    <w:rPr>
      <w:rFonts w:cs="Segoe UI" w:eastAsiaTheme="minorEastAsia"/>
      <w:color w:val="371EE1" w:themeColor="text2"/>
      <w:sz w:val="20"/>
      <w:szCs w:val="16"/>
      <w:lang w:val="en-US"/>
    </w:rPr>
  </w:style>
  <w:style w:type="paragraph" w:styleId="Revision">
    <w:name w:val="Revision"/>
    <w:hidden/>
    <w:uiPriority w:val="99"/>
    <w:semiHidden/>
    <w:rsid w:val="009C53CA"/>
    <w:pPr>
      <w:spacing w:after="0"/>
    </w:pPr>
  </w:style>
  <w:style w:type="paragraph" w:styleId="CWBodyText" w:customStyle="1">
    <w:name w:val="CW Body Text"/>
    <w:basedOn w:val="Normal"/>
    <w:link w:val="CWBodyTextChar"/>
    <w:qFormat/>
    <w:rsid w:val="00D444F4"/>
    <w:pPr>
      <w:spacing w:before="240" w:after="240"/>
    </w:pPr>
    <w:rPr>
      <w:color w:val="000000" w:themeColor="accent5"/>
      <w:sz w:val="22"/>
    </w:rPr>
  </w:style>
  <w:style w:type="table" w:styleId="TableGridLight">
    <w:name w:val="Grid Table Light"/>
    <w:basedOn w:val="TableNormal"/>
    <w:uiPriority w:val="40"/>
    <w:rsid w:val="00270223"/>
    <w:pPr>
      <w:spacing w:after="0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CWBodyTextChar" w:customStyle="1">
    <w:name w:val="CW Body Text Char"/>
    <w:basedOn w:val="DefaultParagraphFont"/>
    <w:link w:val="CWBodyText"/>
    <w:rsid w:val="00D444F4"/>
    <w:rPr>
      <w:color w:val="000000" w:themeColor="accent5"/>
    </w:rPr>
  </w:style>
  <w:style w:type="paragraph" w:styleId="CWCalloutBox" w:customStyle="1">
    <w:name w:val="CW Call out Box"/>
    <w:basedOn w:val="CWNotesBox"/>
    <w:link w:val="CWCalloutBoxChar"/>
    <w:qFormat/>
    <w:rsid w:val="00FB000C"/>
    <w:pPr>
      <w:pBdr>
        <w:top w:val="single" w:color="E2F6FC" w:themeColor="accent1" w:themeTint="33" w:sz="18" w:space="10"/>
        <w:left w:val="single" w:color="E2F6FC" w:themeColor="accent1" w:themeTint="33" w:sz="18" w:space="9"/>
        <w:bottom w:val="single" w:color="E2F6FC" w:themeColor="accent1" w:themeTint="33" w:sz="18" w:space="10"/>
        <w:right w:val="single" w:color="E2F6FC" w:themeColor="accent1" w:themeTint="33" w:sz="18" w:space="10"/>
      </w:pBdr>
      <w:shd w:val="clear" w:color="auto" w:fill="E2F6FC" w:themeFill="accent1" w:themeFillTint="33"/>
    </w:pPr>
    <w:rPr>
      <w:color w:val="0F2A46" w:themeColor="accent2"/>
    </w:rPr>
  </w:style>
  <w:style w:type="character" w:styleId="CWCalloutBoxChar" w:customStyle="1">
    <w:name w:val="CW Call out Box Char"/>
    <w:basedOn w:val="CWNotesBoxChar"/>
    <w:link w:val="CWCalloutBox"/>
    <w:rsid w:val="00FB000C"/>
    <w:rPr>
      <w:rFonts w:eastAsiaTheme="majorEastAsia"/>
      <w:b w:val="0"/>
      <w:bCs/>
      <w:i w:val="0"/>
      <w:color w:val="0F2A46" w:themeColor="accent2"/>
      <w:sz w:val="20"/>
      <w:shd w:val="clear" w:color="auto" w:fill="E2F6FC" w:themeFill="accent1" w:themeFillTint="33"/>
      <w:lang w:eastAsia="en-AU"/>
    </w:rPr>
  </w:style>
  <w:style w:type="character" w:styleId="NotesboxparagraphtextChar" w:customStyle="1">
    <w:name w:val="Notes box paragraph text Char"/>
    <w:basedOn w:val="CWBodyTextChar"/>
    <w:link w:val="Notesboxparagraphtext"/>
    <w:locked/>
    <w:rsid w:val="0075261B"/>
    <w:rPr>
      <w:color w:val="371EE1" w:themeColor="text2"/>
      <w:sz w:val="20"/>
    </w:rPr>
  </w:style>
  <w:style w:type="paragraph" w:styleId="Notesboxparagraphtext" w:customStyle="1">
    <w:name w:val="Notes box paragraph text"/>
    <w:basedOn w:val="CWBodyText"/>
    <w:link w:val="NotesboxparagraphtextChar"/>
    <w:rsid w:val="0075261B"/>
    <w:rPr>
      <w:color w:val="371EE1" w:themeColor="text2"/>
    </w:rPr>
  </w:style>
  <w:style w:type="paragraph" w:styleId="NotesBoxBullet1" w:customStyle="1">
    <w:name w:val="Notes Box Bullet 1"/>
    <w:basedOn w:val="CWBullet1"/>
    <w:link w:val="NotesBoxBullet1Char"/>
    <w:qFormat/>
    <w:rsid w:val="003D5FFA"/>
    <w:rPr>
      <w:color w:val="371EE1" w:themeColor="text2"/>
    </w:rPr>
  </w:style>
  <w:style w:type="paragraph" w:styleId="NotesBoxBullet12" w:customStyle="1">
    <w:name w:val="Notes Box Bullet 1.2"/>
    <w:basedOn w:val="CWBullet12"/>
    <w:link w:val="NotesBoxBullet12Char"/>
    <w:qFormat/>
    <w:rsid w:val="00E13118"/>
    <w:pPr>
      <w:numPr>
        <w:ilvl w:val="0"/>
        <w:numId w:val="7"/>
      </w:numPr>
      <w:ind w:left="568" w:hanging="284"/>
    </w:pPr>
    <w:rPr>
      <w:color w:val="371EE1" w:themeColor="text2"/>
    </w:rPr>
  </w:style>
  <w:style w:type="character" w:styleId="CWBullet1Char" w:customStyle="1">
    <w:name w:val="CW_Bullet 1 Char"/>
    <w:basedOn w:val="DefaultParagraphFont"/>
    <w:link w:val="CWBullet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character" w:styleId="NotesBoxBullet1Char" w:customStyle="1">
    <w:name w:val="Notes Box Bullet 1 Char"/>
    <w:basedOn w:val="CWBullet1Char"/>
    <w:link w:val="NotesBoxBullet1"/>
    <w:rsid w:val="003D5FFA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styleId="NotesBoxBullet13" w:customStyle="1">
    <w:name w:val="Notes Box Bullet 1.3"/>
    <w:basedOn w:val="CWBullet13"/>
    <w:link w:val="NotesBoxBullet13Char"/>
    <w:qFormat/>
    <w:rsid w:val="00490889"/>
    <w:pPr>
      <w:ind w:left="851"/>
    </w:pPr>
    <w:rPr>
      <w:color w:val="371EE1" w:themeColor="text2"/>
    </w:rPr>
  </w:style>
  <w:style w:type="character" w:styleId="CWBullet12Char" w:customStyle="1">
    <w:name w:val="CW_Bullet 1.2 Char"/>
    <w:basedOn w:val="CWBullet1Char"/>
    <w:link w:val="CWBullet12"/>
    <w:rsid w:val="00356A7B"/>
    <w:rPr>
      <w:rFonts w:cs="VectoraLH-Bold"/>
      <w:bCs w:val="0"/>
      <w:color w:val="000000" w:themeColor="accent5"/>
      <w:sz w:val="20"/>
      <w:szCs w:val="19"/>
      <w:lang w:val="en-GB" w:eastAsia="en-AU"/>
    </w:rPr>
  </w:style>
  <w:style w:type="character" w:styleId="NotesBoxBullet12Char" w:customStyle="1">
    <w:name w:val="Notes Box Bullet 1.2 Char"/>
    <w:basedOn w:val="CWBullet12Char"/>
    <w:link w:val="NotesBoxBullet12"/>
    <w:rsid w:val="00E13118"/>
    <w:rPr>
      <w:rFonts w:cs="VectoraLH-Bold"/>
      <w:bCs w:val="0"/>
      <w:color w:val="371EE1" w:themeColor="text2"/>
      <w:sz w:val="20"/>
      <w:szCs w:val="19"/>
      <w:lang w:val="en-GB" w:eastAsia="en-AU"/>
    </w:rPr>
  </w:style>
  <w:style w:type="paragraph" w:styleId="CalloutBoxBullet1" w:customStyle="1">
    <w:name w:val="Callout Box Bullet 1"/>
    <w:basedOn w:val="CWBullet1"/>
    <w:link w:val="CalloutBoxBullet1Char"/>
    <w:qFormat/>
    <w:rsid w:val="003D5FFA"/>
    <w:pPr>
      <w:numPr>
        <w:numId w:val="11"/>
      </w:numPr>
      <w:ind w:left="284" w:hanging="284"/>
    </w:pPr>
    <w:rPr>
      <w:color w:val="0F2A46" w:themeColor="accent2"/>
    </w:rPr>
  </w:style>
  <w:style w:type="character" w:styleId="CWBullet13Char" w:customStyle="1">
    <w:name w:val="CW_Bullet 1.3 Char"/>
    <w:basedOn w:val="CWBullet1Char"/>
    <w:link w:val="CWBullet13"/>
    <w:rsid w:val="003D5FFA"/>
    <w:rPr>
      <w:rFonts w:cs="VectoraLH-Bold"/>
      <w:bCs/>
      <w:color w:val="000000"/>
      <w:sz w:val="20"/>
      <w:szCs w:val="19"/>
      <w:lang w:val="en-GB" w:eastAsia="en-AU"/>
    </w:rPr>
  </w:style>
  <w:style w:type="character" w:styleId="NotesBoxBullet13Char" w:customStyle="1">
    <w:name w:val="Notes Box Bullet 1.3 Char"/>
    <w:basedOn w:val="CWBullet13Char"/>
    <w:link w:val="NotesBoxBullet13"/>
    <w:rsid w:val="00490889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styleId="CalloutBoxBullet12" w:customStyle="1">
    <w:name w:val="Callout Box Bullet 1.2"/>
    <w:basedOn w:val="CalloutBoxBullet1"/>
    <w:link w:val="CalloutBoxBullet12Char"/>
    <w:qFormat/>
    <w:rsid w:val="000D12FA"/>
    <w:pPr>
      <w:numPr>
        <w:ilvl w:val="1"/>
        <w:numId w:val="12"/>
      </w:numPr>
      <w:ind w:left="568" w:hanging="284"/>
    </w:pPr>
  </w:style>
  <w:style w:type="character" w:styleId="CalloutBoxBullet1Char" w:customStyle="1">
    <w:name w:val="Callout Box Bullet 1 Char"/>
    <w:basedOn w:val="CWBullet1Char"/>
    <w:link w:val="CalloutBoxBullet1"/>
    <w:rsid w:val="003D5F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styleId="CalloutBoxBullet13" w:customStyle="1">
    <w:name w:val="Callout Box Bullet 1.3"/>
    <w:basedOn w:val="CalloutBoxBullet12"/>
    <w:link w:val="CalloutBoxBullet13Char"/>
    <w:qFormat/>
    <w:rsid w:val="000D12FA"/>
    <w:pPr>
      <w:ind w:left="851"/>
    </w:pPr>
  </w:style>
  <w:style w:type="character" w:styleId="CalloutBoxBullet12Char" w:customStyle="1">
    <w:name w:val="Callout Box Bullet 1.2 Char"/>
    <w:basedOn w:val="CalloutBoxBullet1Char"/>
    <w:link w:val="CalloutBoxBullet12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character" w:styleId="CalloutBoxBullet13Char" w:customStyle="1">
    <w:name w:val="Callout Box Bullet 1.3 Char"/>
    <w:basedOn w:val="CalloutBoxBullet12Char"/>
    <w:link w:val="CalloutBoxBullet13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styleId="CW1Title" w:customStyle="1">
    <w:name w:val="CW1 Title"/>
    <w:basedOn w:val="Normal"/>
    <w:next w:val="CWBodyText"/>
    <w:link w:val="CW1TitleChar"/>
    <w:qFormat/>
    <w:rsid w:val="00B07DF6"/>
    <w:pPr>
      <w:keepLines/>
      <w:spacing w:before="240" w:after="240"/>
    </w:pPr>
    <w:rPr>
      <w:b/>
      <w:color w:val="215E9D" w:themeColor="accent2" w:themeTint="BF"/>
      <w:sz w:val="40"/>
    </w:rPr>
  </w:style>
  <w:style w:type="character" w:styleId="CW1TitleChar" w:customStyle="1">
    <w:name w:val="CW1 Title Char"/>
    <w:basedOn w:val="Heading1Char"/>
    <w:link w:val="CW1Title"/>
    <w:rsid w:val="00B07DF6"/>
    <w:rPr>
      <w:rFonts w:cs="Arial" w:asciiTheme="majorHAnsi" w:hAnsiTheme="majorHAnsi" w:eastAsiaTheme="majorEastAsia"/>
      <w:b/>
      <w:bCs w:val="0"/>
      <w:color w:val="215E9D" w:themeColor="accent2" w:themeTint="BF"/>
      <w:kern w:val="32"/>
      <w:sz w:val="40"/>
      <w:szCs w:val="32"/>
      <w:lang w:val="en-US"/>
    </w:rPr>
  </w:style>
  <w:style w:type="paragraph" w:styleId="CWCaption" w:customStyle="1">
    <w:name w:val="CW Caption"/>
    <w:basedOn w:val="Caption"/>
    <w:qFormat/>
    <w:rsid w:val="00253ED6"/>
    <w:pPr>
      <w:keepNext/>
    </w:pPr>
    <w:rPr>
      <w:bCs/>
      <w:szCs w:val="24"/>
    </w:rPr>
  </w:style>
  <w:style w:type="paragraph" w:styleId="HeadingNumbered1" w:customStyle="1">
    <w:name w:val="Heading Numbered 1"/>
    <w:aliases w:val="CW Heading1"/>
    <w:basedOn w:val="Heading1"/>
    <w:next w:val="CWBodyText"/>
    <w:link w:val="HeadingNumbered1Char"/>
    <w:qFormat/>
    <w:rsid w:val="00793301"/>
    <w:rPr>
      <w:b w:val="0"/>
      <w:sz w:val="32"/>
    </w:rPr>
  </w:style>
  <w:style w:type="character" w:styleId="HeadingNumbered1Char" w:customStyle="1">
    <w:name w:val="Heading Numbered 1 Char"/>
    <w:aliases w:val="CW Heading1 Char"/>
    <w:basedOn w:val="Heading1Char"/>
    <w:link w:val="HeadingNumbered1"/>
    <w:rsid w:val="00793301"/>
    <w:rPr>
      <w:rFonts w:cs="Arial" w:asciiTheme="majorHAnsi" w:hAnsiTheme="majorHAnsi" w:eastAsiaTheme="majorEastAsia"/>
      <w:b w:val="0"/>
      <w:bCs/>
      <w:color w:val="215E9D" w:themeColor="accent2" w:themeTint="BF"/>
      <w:kern w:val="32"/>
      <w:sz w:val="32"/>
      <w:szCs w:val="32"/>
      <w:lang w:val="en-US"/>
    </w:rPr>
  </w:style>
  <w:style w:type="paragraph" w:styleId="HeadingNumbered2" w:customStyle="1">
    <w:name w:val="Heading Numbered 2"/>
    <w:aliases w:val="CW Heading2"/>
    <w:basedOn w:val="Heading2"/>
    <w:next w:val="CWBodyText"/>
    <w:link w:val="HeadingNumbered2Char"/>
    <w:qFormat/>
    <w:rsid w:val="00793301"/>
    <w:pPr>
      <w:numPr>
        <w:numId w:val="13"/>
      </w:numPr>
    </w:pPr>
    <w:rPr>
      <w:b w:val="0"/>
      <w:sz w:val="28"/>
    </w:rPr>
  </w:style>
  <w:style w:type="character" w:styleId="HeadingNumbered2Char" w:customStyle="1">
    <w:name w:val="Heading Numbered 2 Char"/>
    <w:aliases w:val="CW Heading2 Char"/>
    <w:basedOn w:val="Heading2Char"/>
    <w:link w:val="HeadingNumbered2"/>
    <w:rsid w:val="00793301"/>
    <w:rPr>
      <w:rFonts w:asciiTheme="majorHAnsi" w:hAnsiTheme="majorHAnsi" w:eastAsiaTheme="majorEastAsia" w:cstheme="majorBidi"/>
      <w:b w:val="0"/>
      <w:bCs/>
      <w:iCs/>
      <w:color w:val="215E9D" w:themeColor="accent2" w:themeTint="BF"/>
      <w:sz w:val="28"/>
      <w:szCs w:val="28"/>
      <w:lang w:val="en-US"/>
    </w:rPr>
  </w:style>
  <w:style w:type="table" w:styleId="GridTable4-Accent3">
    <w:name w:val="Grid Table 4 Accent 3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color="D2CEC4" w:themeColor="accent3" w:themeTint="99" w:sz="4" w:space="0"/>
        <w:left w:val="single" w:color="D2CEC4" w:themeColor="accent3" w:themeTint="99" w:sz="4" w:space="0"/>
        <w:bottom w:val="single" w:color="D2CEC4" w:themeColor="accent3" w:themeTint="99" w:sz="4" w:space="0"/>
        <w:right w:val="single" w:color="D2CEC4" w:themeColor="accent3" w:themeTint="99" w:sz="4" w:space="0"/>
        <w:insideH w:val="single" w:color="D2CEC4" w:themeColor="accent3" w:themeTint="99" w:sz="4" w:space="0"/>
        <w:insideV w:val="single" w:color="D2CEC4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4AE9E" w:themeColor="accent3" w:sz="4" w:space="0"/>
          <w:left w:val="single" w:color="B4AE9E" w:themeColor="accent3" w:sz="4" w:space="0"/>
          <w:bottom w:val="single" w:color="B4AE9E" w:themeColor="accent3" w:sz="4" w:space="0"/>
          <w:right w:val="single" w:color="B4AE9E" w:themeColor="accent3" w:sz="4" w:space="0"/>
          <w:insideH w:val="nil"/>
          <w:insideV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color="B4AE9E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color="2D7DD2" w:themeColor="accent2" w:themeTint="99" w:sz="4" w:space="0"/>
        <w:left w:val="single" w:color="2D7DD2" w:themeColor="accent2" w:themeTint="99" w:sz="4" w:space="0"/>
        <w:bottom w:val="single" w:color="2D7DD2" w:themeColor="accent2" w:themeTint="99" w:sz="4" w:space="0"/>
        <w:right w:val="single" w:color="2D7DD2" w:themeColor="accent2" w:themeTint="99" w:sz="4" w:space="0"/>
        <w:insideH w:val="single" w:color="2D7DD2" w:themeColor="accent2" w:themeTint="99" w:sz="4" w:space="0"/>
        <w:insideV w:val="single" w:color="2D7DD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F2A46" w:themeColor="accent2" w:sz="4" w:space="0"/>
          <w:left w:val="single" w:color="0F2A46" w:themeColor="accent2" w:sz="4" w:space="0"/>
          <w:bottom w:val="single" w:color="0F2A46" w:themeColor="accent2" w:sz="4" w:space="0"/>
          <w:right w:val="single" w:color="0F2A46" w:themeColor="accent2" w:sz="4" w:space="0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color="0F2A46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3-Accent3">
    <w:name w:val="List Table 3 Accent 3"/>
    <w:basedOn w:val="TableNormal"/>
    <w:uiPriority w:val="48"/>
    <w:rsid w:val="003012ED"/>
    <w:pPr>
      <w:spacing w:after="0"/>
    </w:pPr>
    <w:tblPr>
      <w:tblStyleRowBandSize w:val="1"/>
      <w:tblStyleColBandSize w:val="1"/>
      <w:tblBorders>
        <w:top w:val="single" w:color="B4AE9E" w:themeColor="accent3" w:sz="4" w:space="0"/>
        <w:left w:val="single" w:color="B4AE9E" w:themeColor="accent3" w:sz="4" w:space="0"/>
        <w:bottom w:val="single" w:color="B4AE9E" w:themeColor="accent3" w:sz="4" w:space="0"/>
        <w:right w:val="single" w:color="B4AE9E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color="B4AE9E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B4AE9E" w:themeColor="accent3" w:sz="4" w:space="0"/>
          <w:right w:val="single" w:color="B4AE9E" w:themeColor="accent3" w:sz="4" w:space="0"/>
        </w:tcBorders>
      </w:tcPr>
    </w:tblStylePr>
    <w:tblStylePr w:type="band1Horz">
      <w:tblPr/>
      <w:tcPr>
        <w:tcBorders>
          <w:top w:val="single" w:color="B4AE9E" w:themeColor="accent3" w:sz="4" w:space="0"/>
          <w:bottom w:val="single" w:color="B4AE9E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B4AE9E" w:themeColor="accent3" w:sz="4" w:space="0"/>
          <w:left w:val="nil"/>
        </w:tcBorders>
      </w:tcPr>
    </w:tblStylePr>
    <w:tblStylePr w:type="swCell">
      <w:tblPr/>
      <w:tcPr>
        <w:tcBorders>
          <w:top w:val="double" w:color="B4AE9E" w:themeColor="accent3" w:sz="4" w:space="0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B4AE9E" w:themeColor="accent3" w:sz="24" w:space="0"/>
        <w:left w:val="single" w:color="B4AE9E" w:themeColor="accent3" w:sz="24" w:space="0"/>
        <w:bottom w:val="single" w:color="B4AE9E" w:themeColor="accent3" w:sz="24" w:space="0"/>
        <w:right w:val="single" w:color="B4AE9E" w:themeColor="accent3" w:sz="24" w:space="0"/>
      </w:tblBorders>
    </w:tblPr>
    <w:tcPr>
      <w:shd w:val="clear" w:color="auto" w:fill="B4AE9E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7Colourful">
    <w:name w:val="List Table 7 Colorful"/>
    <w:basedOn w:val="TableNormal"/>
    <w:uiPriority w:val="52"/>
    <w:rsid w:val="003012ED"/>
    <w:pPr>
      <w:spacing w:after="0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371EE1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371EE1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371EE1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371EE1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6D2F9" w:themeFill="text1" w:themeFillTint="33"/>
      </w:tcPr>
    </w:tblStylePr>
    <w:tblStylePr w:type="band1Horz">
      <w:tblPr/>
      <w:tcPr>
        <w:shd w:val="clear" w:color="auto" w:fill="D6D2F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urfulAccent5">
    <w:name w:val="List Table 6 Colorful Accent 5"/>
    <w:basedOn w:val="TableNormal"/>
    <w:uiPriority w:val="51"/>
    <w:rsid w:val="003012ED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color="000000" w:themeColor="accent5" w:sz="4" w:space="0"/>
        <w:bottom w:val="single" w:color="00000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5Dark-Accent6">
    <w:name w:val="List Table 5 Dark Accent 6"/>
    <w:basedOn w:val="TableNorma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73D7F4" w:themeColor="accent6" w:sz="24" w:space="0"/>
        <w:left w:val="single" w:color="73D7F4" w:themeColor="accent6" w:sz="24" w:space="0"/>
        <w:bottom w:val="single" w:color="73D7F4" w:themeColor="accent6" w:sz="24" w:space="0"/>
        <w:right w:val="single" w:color="73D7F4" w:themeColor="accent6" w:sz="24" w:space="0"/>
      </w:tblBorders>
    </w:tblPr>
    <w:tcPr>
      <w:shd w:val="clear" w:color="auto" w:fill="73D7F4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color="666666" w:themeColor="accent5" w:themeTint="99" w:sz="4" w:space="0"/>
        <w:left w:val="single" w:color="666666" w:themeColor="accent5" w:themeTint="99" w:sz="4" w:space="0"/>
        <w:bottom w:val="single" w:color="666666" w:themeColor="accent5" w:themeTint="99" w:sz="4" w:space="0"/>
        <w:right w:val="single" w:color="666666" w:themeColor="accent5" w:themeTint="99" w:sz="4" w:space="0"/>
        <w:insideH w:val="single" w:color="66666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  <w:insideH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color="666666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color="AAE6F8" w:themeColor="accent6" w:themeTint="99" w:sz="4" w:space="0"/>
        <w:left w:val="single" w:color="AAE6F8" w:themeColor="accent6" w:themeTint="99" w:sz="4" w:space="0"/>
        <w:bottom w:val="single" w:color="AAE6F8" w:themeColor="accent6" w:themeTint="99" w:sz="4" w:space="0"/>
        <w:right w:val="single" w:color="AAE6F8" w:themeColor="accent6" w:themeTint="99" w:sz="4" w:space="0"/>
        <w:insideH w:val="single" w:color="AAE6F8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D7F4" w:themeColor="accent6" w:sz="4" w:space="0"/>
          <w:left w:val="single" w:color="73D7F4" w:themeColor="accent6" w:sz="4" w:space="0"/>
          <w:bottom w:val="single" w:color="73D7F4" w:themeColor="accent6" w:sz="4" w:space="0"/>
          <w:right w:val="single" w:color="73D7F4" w:themeColor="accent6" w:sz="4" w:space="0"/>
          <w:insideH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color="AAE6F8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Table4-Accent3">
    <w:name w:val="List Table 4 Accent 3"/>
    <w:basedOn w:val="TableNormal"/>
    <w:uiPriority w:val="49"/>
    <w:rsid w:val="003012ED"/>
    <w:pPr>
      <w:spacing w:after="0"/>
    </w:pPr>
    <w:tblPr>
      <w:tblStyleRowBandSize w:val="1"/>
      <w:tblStyleColBandSize w:val="1"/>
      <w:tblBorders>
        <w:top w:val="single" w:color="D2CEC4" w:themeColor="accent3" w:themeTint="99" w:sz="4" w:space="0"/>
        <w:left w:val="single" w:color="D2CEC4" w:themeColor="accent3" w:themeTint="99" w:sz="4" w:space="0"/>
        <w:bottom w:val="single" w:color="D2CEC4" w:themeColor="accent3" w:themeTint="99" w:sz="4" w:space="0"/>
        <w:right w:val="single" w:color="D2CEC4" w:themeColor="accent3" w:themeTint="99" w:sz="4" w:space="0"/>
        <w:insideH w:val="single" w:color="D2CEC4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B4AE9E" w:themeColor="accent3" w:sz="4" w:space="0"/>
          <w:left w:val="single" w:color="B4AE9E" w:themeColor="accent3" w:sz="4" w:space="0"/>
          <w:bottom w:val="single" w:color="B4AE9E" w:themeColor="accent3" w:sz="4" w:space="0"/>
          <w:right w:val="single" w:color="B4AE9E" w:themeColor="accent3" w:sz="4" w:space="0"/>
          <w:insideH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color="D2CEC4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GridTable1Light-Accent5">
    <w:name w:val="Grid Table 1 Light Accent 5"/>
    <w:basedOn w:val="TableNormal"/>
    <w:uiPriority w:val="46"/>
    <w:rsid w:val="00B07DF6"/>
    <w:pPr>
      <w:spacing w:after="0"/>
    </w:pPr>
    <w:tblPr>
      <w:tblStyleRowBandSize w:val="1"/>
      <w:tblStyleColBandSize w:val="1"/>
      <w:tblBorders>
        <w:top w:val="single" w:color="999999" w:themeColor="accent5" w:themeTint="66" w:sz="4" w:space="0"/>
        <w:left w:val="single" w:color="999999" w:themeColor="accent5" w:themeTint="66" w:sz="4" w:space="0"/>
        <w:bottom w:val="single" w:color="999999" w:themeColor="accent5" w:themeTint="66" w:sz="4" w:space="0"/>
        <w:right w:val="single" w:color="999999" w:themeColor="accent5" w:themeTint="66" w:sz="4" w:space="0"/>
        <w:insideH w:val="single" w:color="999999" w:themeColor="accent5" w:themeTint="66" w:sz="4" w:space="0"/>
        <w:insideV w:val="single" w:color="999999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B07DF6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9D3F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F2A4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F2A4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F2A46" w:themeFill="accent2"/>
      </w:tcPr>
    </w:tblStylePr>
    <w:tblStylePr w:type="band1Vert">
      <w:tblPr/>
      <w:tcPr>
        <w:shd w:val="clear" w:color="auto" w:fill="73A8E1" w:themeFill="accent2" w:themeFillTint="66"/>
      </w:tcPr>
    </w:tblStylePr>
    <w:tblStylePr w:type="band1Horz">
      <w:tblPr/>
      <w:tcPr>
        <w:shd w:val="clear" w:color="auto" w:fill="73A8E1" w:themeFill="accent2" w:themeFillTint="66"/>
      </w:tcPr>
    </w:tblStylePr>
  </w:style>
  <w:style w:type="table" w:styleId="GridTable6ColourfulAccent5">
    <w:name w:val="Grid Table 6 Colorful Accent 5"/>
    <w:basedOn w:val="TableNormal"/>
    <w:uiPriority w:val="51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color="666666" w:themeColor="accent5" w:themeTint="99" w:sz="4" w:space="0"/>
        <w:left w:val="single" w:color="666666" w:themeColor="accent5" w:themeTint="99" w:sz="4" w:space="0"/>
        <w:bottom w:val="single" w:color="666666" w:themeColor="accent5" w:themeTint="99" w:sz="4" w:space="0"/>
        <w:right w:val="single" w:color="666666" w:themeColor="accent5" w:themeTint="99" w:sz="4" w:space="0"/>
        <w:insideH w:val="single" w:color="666666" w:themeColor="accent5" w:themeTint="99" w:sz="4" w:space="0"/>
        <w:insideV w:val="single" w:color="666666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B07DF6"/>
    <w:pPr>
      <w:spacing w:after="0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accent5"/>
      </w:tcPr>
    </w:tblStylePr>
    <w:tblStylePr w:type="band1Vert">
      <w:tblPr/>
      <w:tcPr>
        <w:shd w:val="clear" w:color="auto" w:fill="999999" w:themeFill="accent5" w:themeFillTint="66"/>
      </w:tcPr>
    </w:tblStylePr>
    <w:tblStylePr w:type="band1Horz">
      <w:tblPr/>
      <w:tcPr>
        <w:shd w:val="clear" w:color="auto" w:fill="999999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B07DF6"/>
    <w:pPr>
      <w:spacing w:after="0"/>
    </w:pPr>
    <w:tblPr>
      <w:tblStyleRowBandSize w:val="1"/>
      <w:tblStyleColBandSize w:val="1"/>
      <w:tblBorders>
        <w:top w:val="single" w:color="2D7DD2" w:themeColor="accent2" w:themeTint="99" w:sz="4" w:space="0"/>
        <w:bottom w:val="single" w:color="2D7DD2" w:themeColor="accent2" w:themeTint="99" w:sz="4" w:space="0"/>
        <w:insideH w:val="single" w:color="2D7DD2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3-Accent5">
    <w:name w:val="List Table 3 Accent 5"/>
    <w:basedOn w:val="TableNormal"/>
    <w:uiPriority w:val="48"/>
    <w:rsid w:val="00B07DF6"/>
    <w:pPr>
      <w:spacing w:after="0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color="00000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1Horz">
      <w:tblPr/>
      <w:tcPr>
        <w:tcBorders>
          <w:top w:val="single" w:color="000000" w:themeColor="accent5" w:sz="4" w:space="0"/>
          <w:bottom w:val="single" w:color="00000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accent5" w:sz="4" w:space="0"/>
          <w:left w:val="nil"/>
        </w:tcBorders>
      </w:tcPr>
    </w:tblStylePr>
    <w:tblStylePr w:type="swCell">
      <w:tblPr/>
      <w:tcPr>
        <w:tcBorders>
          <w:top w:val="double" w:color="000000" w:themeColor="accent5" w:sz="4" w:space="0"/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B07DF6"/>
    <w:pPr>
      <w:spacing w:after="0"/>
    </w:pPr>
    <w:rPr>
      <w:color w:val="2ADF98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8EBB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8EBB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8EBB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8EBBE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color="666666" w:themeColor="accent5" w:themeTint="99" w:sz="4" w:space="0"/>
        <w:left w:val="single" w:color="666666" w:themeColor="accent5" w:themeTint="99" w:sz="4" w:space="0"/>
        <w:bottom w:val="single" w:color="666666" w:themeColor="accent5" w:themeTint="99" w:sz="4" w:space="0"/>
        <w:right w:val="single" w:color="666666" w:themeColor="accent5" w:themeTint="99" w:sz="4" w:space="0"/>
        <w:insideH w:val="single" w:color="666666" w:themeColor="accent5" w:themeTint="99" w:sz="4" w:space="0"/>
        <w:insideV w:val="single" w:color="666666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bottom w:val="single" w:color="666666" w:themeColor="accent5" w:themeTint="99" w:sz="4" w:space="0"/>
        </w:tcBorders>
      </w:tcPr>
    </w:tblStylePr>
    <w:tblStylePr w:type="nwCell">
      <w:tblPr/>
      <w:tcPr>
        <w:tcBorders>
          <w:bottom w:val="single" w:color="666666" w:themeColor="accent5" w:themeTint="99" w:sz="4" w:space="0"/>
        </w:tcBorders>
      </w:tcPr>
    </w:tblStylePr>
    <w:tblStylePr w:type="seCell">
      <w:tblPr/>
      <w:tcPr>
        <w:tcBorders>
          <w:top w:val="single" w:color="666666" w:themeColor="accent5" w:themeTint="99" w:sz="4" w:space="0"/>
        </w:tcBorders>
      </w:tcPr>
    </w:tblStylePr>
    <w:tblStylePr w:type="swCell">
      <w:tblPr/>
      <w:tcPr>
        <w:tcBorders>
          <w:top w:val="single" w:color="666666" w:themeColor="accent5" w:themeTint="99" w:sz="4" w:space="0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B07DF6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color="2D7DD2" w:themeColor="accent2" w:themeTint="99" w:sz="4" w:space="0"/>
        <w:left w:val="single" w:color="2D7DD2" w:themeColor="accent2" w:themeTint="99" w:sz="4" w:space="0"/>
        <w:bottom w:val="single" w:color="2D7DD2" w:themeColor="accent2" w:themeTint="99" w:sz="4" w:space="0"/>
        <w:right w:val="single" w:color="2D7DD2" w:themeColor="accent2" w:themeTint="99" w:sz="4" w:space="0"/>
        <w:insideH w:val="single" w:color="2D7DD2" w:themeColor="accent2" w:themeTint="99" w:sz="4" w:space="0"/>
        <w:insideV w:val="single" w:color="2D7DD2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bottom w:val="single" w:color="2D7DD2" w:themeColor="accent2" w:themeTint="99" w:sz="4" w:space="0"/>
        </w:tcBorders>
      </w:tcPr>
    </w:tblStylePr>
    <w:tblStylePr w:type="nwCell">
      <w:tblPr/>
      <w:tcPr>
        <w:tcBorders>
          <w:bottom w:val="single" w:color="2D7DD2" w:themeColor="accent2" w:themeTint="99" w:sz="4" w:space="0"/>
        </w:tcBorders>
      </w:tcPr>
    </w:tblStylePr>
    <w:tblStylePr w:type="seCell">
      <w:tblPr/>
      <w:tcPr>
        <w:tcBorders>
          <w:top w:val="single" w:color="2D7DD2" w:themeColor="accent2" w:themeTint="99" w:sz="4" w:space="0"/>
        </w:tcBorders>
      </w:tcPr>
    </w:tblStylePr>
    <w:tblStylePr w:type="swCell">
      <w:tblPr/>
      <w:tcPr>
        <w:tcBorders>
          <w:top w:val="single" w:color="2D7DD2" w:themeColor="accent2" w:themeTint="99" w:sz="4" w:space="0"/>
        </w:tcBorders>
      </w:tcPr>
    </w:tblStylePr>
  </w:style>
  <w:style w:type="table" w:styleId="GridTable4-Accent5">
    <w:name w:val="Grid Table 4 Accent 5"/>
    <w:basedOn w:val="TableNormal"/>
    <w:uiPriority w:val="49"/>
    <w:rsid w:val="00B07DF6"/>
    <w:pPr>
      <w:spacing w:after="0"/>
    </w:pPr>
    <w:tblPr>
      <w:tblStyleRowBandSize w:val="1"/>
      <w:tblStyleColBandSize w:val="1"/>
      <w:tblBorders>
        <w:top w:val="single" w:color="666666" w:themeColor="accent5" w:themeTint="99" w:sz="4" w:space="0"/>
        <w:left w:val="single" w:color="666666" w:themeColor="accent5" w:themeTint="99" w:sz="4" w:space="0"/>
        <w:bottom w:val="single" w:color="666666" w:themeColor="accent5" w:themeTint="99" w:sz="4" w:space="0"/>
        <w:right w:val="single" w:color="666666" w:themeColor="accent5" w:themeTint="99" w:sz="4" w:space="0"/>
        <w:insideH w:val="single" w:color="666666" w:themeColor="accent5" w:themeTint="99" w:sz="4" w:space="0"/>
        <w:insideV w:val="single" w:color="666666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color="00000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4-Accent2">
    <w:name w:val="List Table 4 Accent 2"/>
    <w:basedOn w:val="TableNormal"/>
    <w:uiPriority w:val="49"/>
    <w:rsid w:val="00B07DF6"/>
    <w:pPr>
      <w:spacing w:after="0"/>
    </w:pPr>
    <w:tblPr>
      <w:tblStyleRowBandSize w:val="1"/>
      <w:tblStyleColBandSize w:val="1"/>
      <w:tblBorders>
        <w:top w:val="single" w:color="2D7DD2" w:themeColor="accent2" w:themeTint="99" w:sz="4" w:space="0"/>
        <w:left w:val="single" w:color="2D7DD2" w:themeColor="accent2" w:themeTint="99" w:sz="4" w:space="0"/>
        <w:bottom w:val="single" w:color="2D7DD2" w:themeColor="accent2" w:themeTint="99" w:sz="4" w:space="0"/>
        <w:right w:val="single" w:color="2D7DD2" w:themeColor="accent2" w:themeTint="99" w:sz="4" w:space="0"/>
        <w:insideH w:val="single" w:color="2D7DD2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F2A46" w:themeColor="accent2" w:sz="4" w:space="0"/>
          <w:left w:val="single" w:color="0F2A46" w:themeColor="accent2" w:sz="4" w:space="0"/>
          <w:bottom w:val="single" w:color="0F2A46" w:themeColor="accent2" w:sz="4" w:space="0"/>
          <w:right w:val="single" w:color="0F2A46" w:themeColor="accent2" w:sz="4" w:space="0"/>
          <w:insideH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color="2D7DD2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GridTable2-Accent5">
    <w:name w:val="Grid Table 2 Accent 5"/>
    <w:basedOn w:val="TableNormal"/>
    <w:uiPriority w:val="47"/>
    <w:rsid w:val="00C822F3"/>
    <w:pPr>
      <w:spacing w:after="0"/>
    </w:pPr>
    <w:tblPr>
      <w:tblStyleRowBandSize w:val="1"/>
      <w:tblStyleColBandSize w:val="1"/>
      <w:tblBorders>
        <w:top w:val="single" w:color="666666" w:themeColor="accent5" w:themeTint="99" w:sz="2" w:space="0"/>
        <w:bottom w:val="single" w:color="666666" w:themeColor="accent5" w:themeTint="99" w:sz="2" w:space="0"/>
        <w:insideH w:val="single" w:color="666666" w:themeColor="accent5" w:themeTint="99" w:sz="2" w:space="0"/>
        <w:insideV w:val="single" w:color="666666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Table3-Accent2">
    <w:name w:val="List Table 3 Accent 2"/>
    <w:basedOn w:val="TableNormal"/>
    <w:uiPriority w:val="48"/>
    <w:rsid w:val="00C822F3"/>
    <w:pPr>
      <w:spacing w:after="0"/>
    </w:pPr>
    <w:tblPr>
      <w:tblStyleRowBandSize w:val="1"/>
      <w:tblStyleColBandSize w:val="1"/>
      <w:tblBorders>
        <w:top w:val="single" w:color="0F2A46" w:themeColor="accent2" w:sz="4" w:space="0"/>
        <w:left w:val="single" w:color="0F2A46" w:themeColor="accent2" w:sz="4" w:space="0"/>
        <w:bottom w:val="single" w:color="0F2A46" w:themeColor="accent2" w:sz="4" w:space="0"/>
        <w:right w:val="single" w:color="0F2A46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color="0F2A46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F2A46" w:themeColor="accent2" w:sz="4" w:space="0"/>
          <w:right w:val="single" w:color="0F2A46" w:themeColor="accent2" w:sz="4" w:space="0"/>
        </w:tcBorders>
      </w:tcPr>
    </w:tblStylePr>
    <w:tblStylePr w:type="band1Horz">
      <w:tblPr/>
      <w:tcPr>
        <w:tcBorders>
          <w:top w:val="single" w:color="0F2A46" w:themeColor="accent2" w:sz="4" w:space="0"/>
          <w:bottom w:val="single" w:color="0F2A46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F2A46" w:themeColor="accent2" w:sz="4" w:space="0"/>
          <w:left w:val="nil"/>
        </w:tcBorders>
      </w:tcPr>
    </w:tblStylePr>
    <w:tblStylePr w:type="swCell">
      <w:tblPr/>
      <w:tcPr>
        <w:tcBorders>
          <w:top w:val="double" w:color="0F2A46" w:themeColor="accent2" w:sz="4" w:space="0"/>
          <w:right w:val="nil"/>
        </w:tcBorders>
      </w:tcPr>
    </w:tblStylePr>
  </w:style>
  <w:style w:type="table" w:styleId="ListTable2-Accent6">
    <w:name w:val="List Table 2 Accent 6"/>
    <w:basedOn w:val="TableNormal"/>
    <w:uiPriority w:val="47"/>
    <w:rsid w:val="00367C98"/>
    <w:pPr>
      <w:spacing w:after="0"/>
    </w:pPr>
    <w:tblPr>
      <w:tblStyleRowBandSize w:val="1"/>
      <w:tblStyleColBandSize w:val="1"/>
      <w:tblBorders>
        <w:top w:val="single" w:color="AAE6F8" w:themeColor="accent6" w:themeTint="99" w:sz="4" w:space="0"/>
        <w:bottom w:val="single" w:color="AAE6F8" w:themeColor="accent6" w:themeTint="99" w:sz="4" w:space="0"/>
        <w:insideH w:val="single" w:color="AAE6F8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Table7ColourfulAccent3">
    <w:name w:val="List Table 7 Colorful Accent 3"/>
    <w:basedOn w:val="TableNormal"/>
    <w:uiPriority w:val="52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B4AE9E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B4AE9E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B4AE9E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B4AE9E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F2A46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F2A46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F2A46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F2A46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367C98"/>
    <w:pPr>
      <w:spacing w:after="0"/>
    </w:pPr>
    <w:rPr>
      <w:color w:val="1FBEED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D7F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D7F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D7F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D7F4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2F6FC" w:themeFill="accent1" w:themeFillTint="33"/>
      </w:tcPr>
    </w:tblStylePr>
    <w:tblStylePr w:type="band1Horz">
      <w:tblPr/>
      <w:tcPr>
        <w:shd w:val="clear" w:color="auto" w:fill="E2F6F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urfulAccent4">
    <w:name w:val="List Table 6 Colorful Accent 4"/>
    <w:basedOn w:val="TableNormal"/>
    <w:uiPriority w:val="51"/>
    <w:rsid w:val="00367C98"/>
    <w:pPr>
      <w:spacing w:after="0"/>
    </w:pPr>
    <w:rPr>
      <w:color w:val="2ADF98" w:themeColor="accent4" w:themeShade="BF"/>
    </w:rPr>
    <w:tblPr>
      <w:tblStyleRowBandSize w:val="1"/>
      <w:tblStyleColBandSize w:val="1"/>
      <w:tblBorders>
        <w:top w:val="single" w:color="78EBBE" w:themeColor="accent4" w:sz="4" w:space="0"/>
        <w:bottom w:val="single" w:color="78EBBE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8EBBE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8EBB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  <w:tblBorders>
        <w:top w:val="single" w:color="B4AE9E" w:themeColor="accent3" w:sz="4" w:space="0"/>
        <w:bottom w:val="single" w:color="B4AE9E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B4AE9E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B4AE9E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color="0F2A46" w:themeColor="accent2" w:sz="4" w:space="0"/>
        <w:bottom w:val="single" w:color="0F2A46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0F2A46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0F2A46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000000" w:themeColor="accent5" w:sz="24" w:space="0"/>
        <w:left w:val="single" w:color="000000" w:themeColor="accent5" w:sz="24" w:space="0"/>
        <w:bottom w:val="single" w:color="000000" w:themeColor="accent5" w:sz="24" w:space="0"/>
        <w:right w:val="single" w:color="000000" w:themeColor="accent5" w:sz="24" w:space="0"/>
      </w:tblBorders>
    </w:tblPr>
    <w:tcPr>
      <w:shd w:val="clear" w:color="auto" w:fill="00000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color="78EBBE" w:themeColor="accent4" w:sz="24" w:space="0"/>
        <w:left w:val="single" w:color="78EBBE" w:themeColor="accent4" w:sz="24" w:space="0"/>
        <w:bottom w:val="single" w:color="78EBBE" w:themeColor="accent4" w:sz="24" w:space="0"/>
        <w:right w:val="single" w:color="78EBBE" w:themeColor="accent4" w:sz="24" w:space="0"/>
      </w:tblBorders>
    </w:tblPr>
    <w:tcPr>
      <w:shd w:val="clear" w:color="auto" w:fill="78EBBE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microsoft.com/office/2007/relationships/hdphoto" Target="media/hdphoto4.wdp" Id="rId18" /><Relationship Type="http://schemas.microsoft.com/office/2007/relationships/hdphoto" Target="media/hdphoto8.wdp" Id="rId26" /><Relationship Type="http://schemas.openxmlformats.org/officeDocument/2006/relationships/customXml" Target="../customXml/item3.xml" Id="rId3" /><Relationship Type="http://schemas.openxmlformats.org/officeDocument/2006/relationships/image" Target="media/image6.png" Id="rId21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microsoft.com/office/2007/relationships/hdphoto" Target="media/hdphoto1.wdp" Id="rId12" /><Relationship Type="http://schemas.openxmlformats.org/officeDocument/2006/relationships/image" Target="media/image4.png" Id="rId17" /><Relationship Type="http://schemas.openxmlformats.org/officeDocument/2006/relationships/image" Target="media/image8.png" Id="rId25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microsoft.com/office/2007/relationships/hdphoto" Target="media/hdphoto3.wdp" Id="rId16" /><Relationship Type="http://schemas.microsoft.com/office/2007/relationships/hdphoto" Target="media/hdphoto5.wdp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microsoft.com/office/2007/relationships/hdphoto" Target="media/hdphoto7.wdp" Id="rId24" /><Relationship Type="http://schemas.openxmlformats.org/officeDocument/2006/relationships/footer" Target="footer3.xml" Id="rId32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7.png" Id="rId23" /><Relationship Type="http://schemas.openxmlformats.org/officeDocument/2006/relationships/header" Target="header2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header" Target="header3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07/relationships/hdphoto" Target="media/hdphoto2.wdp" Id="rId14" /><Relationship Type="http://schemas.microsoft.com/office/2007/relationships/hdphoto" Target="media/hdphoto6.wdp" Id="rId22" /><Relationship Type="http://schemas.openxmlformats.org/officeDocument/2006/relationships/header" Target="header1.xml" Id="rId27" /><Relationship Type="http://schemas.openxmlformats.org/officeDocument/2006/relationships/footer" Target="footer2.xml" Id="rId30" /><Relationship Type="http://schemas.openxmlformats.org/officeDocument/2006/relationships/webSettings" Target="webSettings.xml" Id="rId8" /><Relationship Type="http://schemas.openxmlformats.org/officeDocument/2006/relationships/glossaryDocument" Target="glossary/document.xml" Id="Rab17673aa48a4419" /><Relationship Type="http://schemas.microsoft.com/office/2020/10/relationships/intelligence" Target="intelligence2.xml" Id="Rfc6d74241f5b45c0" 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9.wdp"/><Relationship Id="rId2" Type="http://schemas.openxmlformats.org/officeDocument/2006/relationships/image" Target="media/image10.png"/><Relationship Id="rId1" Type="http://schemas.openxmlformats.org/officeDocument/2006/relationships/image" Target="media/image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scardelatorre/Downloads/How-to%20Template%20SYS-V1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02da32-68f4-4bff-b47f-042ec136f26d}"/>
      </w:docPartPr>
      <w:docPartBody>
        <w:p w14:paraId="2FBAAFF7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CARGOWISE COLOUR PALETTE">
      <a:dk1>
        <a:srgbClr val="371EE1"/>
      </a:dk1>
      <a:lt1>
        <a:srgbClr val="FFFFFF"/>
      </a:lt1>
      <a:dk2>
        <a:srgbClr val="371EE1"/>
      </a:dk2>
      <a:lt2>
        <a:srgbClr val="FFFFFF"/>
      </a:lt2>
      <a:accent1>
        <a:srgbClr val="73D7F4"/>
      </a:accent1>
      <a:accent2>
        <a:srgbClr val="0F2A46"/>
      </a:accent2>
      <a:accent3>
        <a:srgbClr val="B4AE9E"/>
      </a:accent3>
      <a:accent4>
        <a:srgbClr val="78EBBE"/>
      </a:accent4>
      <a:accent5>
        <a:srgbClr val="000000"/>
      </a:accent5>
      <a:accent6>
        <a:srgbClr val="73D7F4"/>
      </a:accent6>
      <a:hlink>
        <a:srgbClr val="78EBBE"/>
      </a:hlink>
      <a:folHlink>
        <a:srgbClr val="B4AE9E"/>
      </a:folHlink>
    </a:clrScheme>
    <a:fontScheme name="WISETECH_FONT (DM SANS)">
      <a:majorFont>
        <a:latin typeface="DM Sans"/>
        <a:ea typeface=""/>
        <a:cs typeface=""/>
      </a:majorFont>
      <a:minorFont>
        <a:latin typeface="DM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28575" cap="flat" cmpd="sng">
          <a:solidFill>
            <a:schemeClr val="tx2"/>
          </a:solidFill>
          <a:miter lim="800000"/>
        </a:ln>
      </a:spPr>
      <a:bodyPr rot="0" spcFirstLastPara="0" vertOverflow="overflow" horzOverflow="overflow" vert="horz" wrap="square" lIns="144000" tIns="0" rIns="14400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b887053-13c9-4ef0-8e1a-18d371f97b0f" xsi:nil="true"/>
    <lcf76f155ced4ddcb4097134ff3c332f xmlns="fbf593e5-b602-41fb-b13d-fa5f60b45b8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584A383EFD8B49B0A0022E4C0CC2E7" ma:contentTypeVersion="17" ma:contentTypeDescription="Create a new document." ma:contentTypeScope="" ma:versionID="074b2a4f1321a116f32c421a001ea8c1">
  <xsd:schema xmlns:xsd="http://www.w3.org/2001/XMLSchema" xmlns:xs="http://www.w3.org/2001/XMLSchema" xmlns:p="http://schemas.microsoft.com/office/2006/metadata/properties" xmlns:ns2="5b887053-13c9-4ef0-8e1a-18d371f97b0f" xmlns:ns3="fbf593e5-b602-41fb-b13d-fa5f60b45b87" targetNamespace="http://schemas.microsoft.com/office/2006/metadata/properties" ma:root="true" ma:fieldsID="199978a51af89b76ce6900a38e164939" ns2:_="" ns3:_="">
    <xsd:import namespace="5b887053-13c9-4ef0-8e1a-18d371f97b0f"/>
    <xsd:import namespace="fbf593e5-b602-41fb-b13d-fa5f60b45b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87053-13c9-4ef0-8e1a-18d371f97b0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dcf6839-b021-4559-985e-cba7c9e32dc4}" ma:internalName="TaxCatchAll" ma:showField="CatchAllData" ma:web="5b887053-13c9-4ef0-8e1a-18d371f97b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93e5-b602-41fb-b13d-fa5f60b45b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7a0c246-2b9a-4803-bf7a-7047289fd93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D5DBA7-27A0-43D7-8A1F-1F679C1421EB}">
  <ds:schemaRefs>
    <ds:schemaRef ds:uri="http://schemas.microsoft.com/office/2006/metadata/properties"/>
    <ds:schemaRef ds:uri="http://schemas.microsoft.com/office/infopath/2007/PartnerControls"/>
    <ds:schemaRef ds:uri="5b887053-13c9-4ef0-8e1a-18d371f97b0f"/>
    <ds:schemaRef ds:uri="fbf593e5-b602-41fb-b13d-fa5f60b45b87"/>
  </ds:schemaRefs>
</ds:datastoreItem>
</file>

<file path=customXml/itemProps2.xml><?xml version="1.0" encoding="utf-8"?>
<ds:datastoreItem xmlns:ds="http://schemas.openxmlformats.org/officeDocument/2006/customXml" ds:itemID="{D9AA6461-0D3C-4A0F-93AB-5CD79AD591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4D633D-5D4A-46A7-80B6-D0B6AE9B61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209FDE-DA1B-4F04-8A49-B76AE9116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87053-13c9-4ef0-8e1a-18d371f97b0f"/>
    <ds:schemaRef ds:uri="fbf593e5-b602-41fb-b13d-fa5f60b45b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How-to Template SYS-V1.dotx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How-to - Digitoll - Melde og Opplysning – Vei/Fly</dc:title>
  <dc:subject/>
  <dc:creator>Microsoft Office User</dc:creator>
  <keywords/>
  <dc:description/>
  <lastModifiedBy>Birgit Vegheim</lastModifiedBy>
  <revision>6</revision>
  <lastPrinted>2023-10-25T12:44:00.0000000Z</lastPrinted>
  <dcterms:created xsi:type="dcterms:W3CDTF">2023-10-25T12:44:00.0000000Z</dcterms:created>
  <dcterms:modified xsi:type="dcterms:W3CDTF">2023-10-27T09:26:44.0565690Z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0x01010094584A383EFD8B49B0A0022E4C0CC2E7</vt:lpwstr>
  </property>
  <property fmtid="{D5CDD505-2E9C-101B-9397-08002B2CF9AE}" pid="3" name="TaxKeyword">
    <vt:lpwstr/>
  </property>
</Properties>
</file>